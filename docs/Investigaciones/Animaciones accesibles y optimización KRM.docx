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9429" w14:textId="5CC349B2" w:rsidR="003C6E1C" w:rsidRDefault="00611DA5" w:rsidP="00197B16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4A298C5" wp14:editId="0516AE2A">
            <wp:simplePos x="0" y="0"/>
            <wp:positionH relativeFrom="column">
              <wp:posOffset>-429829</wp:posOffset>
            </wp:positionH>
            <wp:positionV relativeFrom="paragraph">
              <wp:posOffset>-424881</wp:posOffset>
            </wp:positionV>
            <wp:extent cx="1162904" cy="1248355"/>
            <wp:effectExtent l="0" t="0" r="0" b="0"/>
            <wp:wrapNone/>
            <wp:docPr id="7" name="Picture 7" descr="Un dibujo de una cara feliz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Un dibujo de una cara feliz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904" cy="12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5724999" wp14:editId="7EA61CC3">
            <wp:simplePos x="0" y="0"/>
            <wp:positionH relativeFrom="column">
              <wp:posOffset>5172710</wp:posOffset>
            </wp:positionH>
            <wp:positionV relativeFrom="paragraph">
              <wp:posOffset>-474288</wp:posOffset>
            </wp:positionV>
            <wp:extent cx="1162904" cy="1248355"/>
            <wp:effectExtent l="0" t="0" r="0" b="0"/>
            <wp:wrapNone/>
            <wp:docPr id="11" name="Picture 11" descr="Un dibujo de una cara feliz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Un dibujo de una cara feliz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904" cy="12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6ECDFF1" wp14:editId="58E45EF6">
            <wp:simplePos x="0" y="0"/>
            <wp:positionH relativeFrom="margin">
              <wp:posOffset>981653</wp:posOffset>
            </wp:positionH>
            <wp:positionV relativeFrom="paragraph">
              <wp:posOffset>-679343</wp:posOffset>
            </wp:positionV>
            <wp:extent cx="3934387" cy="1537314"/>
            <wp:effectExtent l="0" t="0" r="0" b="6350"/>
            <wp:wrapNone/>
            <wp:docPr id="9" name="Picture 9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ogotip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87" cy="1537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3ADD3" w14:textId="6838FE44" w:rsidR="003C6E1C" w:rsidRDefault="003C6E1C" w:rsidP="00197B16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0FBD5D19" w14:textId="2B50FB3E" w:rsidR="00611DA5" w:rsidRDefault="00611DA5" w:rsidP="00611DA5">
      <w:pPr>
        <w:spacing w:line="360" w:lineRule="auto"/>
        <w:jc w:val="center"/>
        <w:rPr>
          <w:rFonts w:ascii="Arial" w:hAnsi="Arial" w:cs="Arial"/>
          <w:sz w:val="32"/>
          <w:szCs w:val="32"/>
          <w:lang w:val="es-MX"/>
        </w:rPr>
      </w:pPr>
    </w:p>
    <w:p w14:paraId="6EA93A0F" w14:textId="77777777" w:rsidR="00611DA5" w:rsidRDefault="00611DA5" w:rsidP="00611DA5">
      <w:pPr>
        <w:spacing w:line="360" w:lineRule="auto"/>
        <w:jc w:val="center"/>
        <w:rPr>
          <w:rFonts w:ascii="Arial" w:hAnsi="Arial" w:cs="Arial"/>
          <w:sz w:val="32"/>
          <w:szCs w:val="32"/>
          <w:lang w:val="es-MX"/>
        </w:rPr>
      </w:pPr>
    </w:p>
    <w:p w14:paraId="1F99D666" w14:textId="77777777" w:rsidR="002E08B6" w:rsidRPr="0062358A" w:rsidRDefault="002E08B6" w:rsidP="0062358A">
      <w:pPr>
        <w:spacing w:after="160" w:line="259" w:lineRule="auto"/>
        <w:jc w:val="center"/>
        <w:rPr>
          <w:rFonts w:ascii="Arial" w:hAnsi="Arial" w:cs="Arial"/>
          <w:b/>
          <w:bCs/>
          <w:sz w:val="56"/>
          <w:szCs w:val="56"/>
          <w:lang w:val="es-MX"/>
        </w:rPr>
      </w:pPr>
    </w:p>
    <w:p w14:paraId="696E95EE" w14:textId="6D79284E" w:rsidR="0062358A" w:rsidRDefault="00611DA5" w:rsidP="0062358A">
      <w:pPr>
        <w:spacing w:after="160" w:line="259" w:lineRule="auto"/>
        <w:jc w:val="center"/>
        <w:rPr>
          <w:sz w:val="44"/>
          <w:szCs w:val="44"/>
        </w:rPr>
      </w:pPr>
      <w:r w:rsidRPr="00FA7C8B">
        <w:rPr>
          <w:sz w:val="44"/>
          <w:szCs w:val="44"/>
        </w:rPr>
        <w:t>Universidad Tecnológica de Tehuacán</w:t>
      </w:r>
    </w:p>
    <w:p w14:paraId="52F80510" w14:textId="57CB4D3A" w:rsidR="00611DA5" w:rsidRDefault="00611DA5" w:rsidP="00611DA5">
      <w:pPr>
        <w:spacing w:after="160" w:line="259" w:lineRule="auto"/>
        <w:jc w:val="center"/>
        <w:rPr>
          <w:sz w:val="44"/>
          <w:szCs w:val="44"/>
        </w:rPr>
      </w:pPr>
      <w:r w:rsidRPr="00FA7C8B">
        <w:rPr>
          <w:sz w:val="44"/>
          <w:szCs w:val="44"/>
        </w:rPr>
        <w:t>Grado y Grupo:</w:t>
      </w:r>
    </w:p>
    <w:p w14:paraId="0FE70BDC" w14:textId="2A4F4603" w:rsidR="00611DA5" w:rsidRPr="00FA7C8B" w:rsidRDefault="009100F7" w:rsidP="00611DA5">
      <w:pPr>
        <w:spacing w:after="160" w:line="259" w:lineRule="auto"/>
        <w:jc w:val="center"/>
        <w:rPr>
          <w:sz w:val="44"/>
          <w:szCs w:val="44"/>
        </w:rPr>
      </w:pPr>
      <w:r>
        <w:rPr>
          <w:sz w:val="44"/>
          <w:szCs w:val="44"/>
        </w:rPr>
        <w:t>8</w:t>
      </w:r>
      <w:r w:rsidR="00611DA5">
        <w:rPr>
          <w:sz w:val="44"/>
          <w:szCs w:val="44"/>
        </w:rPr>
        <w:t xml:space="preserve"> B</w:t>
      </w:r>
    </w:p>
    <w:p w14:paraId="2D753DDF" w14:textId="77777777" w:rsidR="00C92EC6" w:rsidRDefault="00611DA5" w:rsidP="00611DA5">
      <w:pPr>
        <w:spacing w:after="160" w:line="259" w:lineRule="auto"/>
        <w:jc w:val="center"/>
        <w:rPr>
          <w:sz w:val="44"/>
          <w:szCs w:val="44"/>
        </w:rPr>
      </w:pPr>
      <w:r w:rsidRPr="00FA7C8B">
        <w:rPr>
          <w:sz w:val="44"/>
          <w:szCs w:val="44"/>
        </w:rPr>
        <w:t>Materia:</w:t>
      </w:r>
    </w:p>
    <w:p w14:paraId="01596F78" w14:textId="2FAAD8C7" w:rsidR="0062358A" w:rsidRDefault="007F1FD7" w:rsidP="00611DA5">
      <w:pPr>
        <w:spacing w:after="160" w:line="259" w:lineRule="auto"/>
        <w:jc w:val="center"/>
        <w:rPr>
          <w:sz w:val="44"/>
          <w:szCs w:val="44"/>
        </w:rPr>
      </w:pPr>
      <w:r>
        <w:rPr>
          <w:sz w:val="44"/>
          <w:szCs w:val="44"/>
        </w:rPr>
        <w:t>DPW</w:t>
      </w:r>
    </w:p>
    <w:p w14:paraId="6543F9E2" w14:textId="6E6705E1" w:rsidR="00611DA5" w:rsidRDefault="00611DA5" w:rsidP="00611DA5">
      <w:pPr>
        <w:spacing w:after="160" w:line="259" w:lineRule="auto"/>
        <w:jc w:val="center"/>
        <w:rPr>
          <w:sz w:val="44"/>
          <w:szCs w:val="44"/>
        </w:rPr>
      </w:pPr>
      <w:r w:rsidRPr="00FA7C8B">
        <w:rPr>
          <w:sz w:val="44"/>
          <w:szCs w:val="44"/>
        </w:rPr>
        <w:t xml:space="preserve">Alumno: </w:t>
      </w:r>
    </w:p>
    <w:p w14:paraId="7BD6406B" w14:textId="77777777" w:rsidR="00611DA5" w:rsidRDefault="00611DA5" w:rsidP="00611DA5">
      <w:pPr>
        <w:spacing w:after="160" w:line="259" w:lineRule="auto"/>
        <w:jc w:val="center"/>
        <w:rPr>
          <w:sz w:val="44"/>
          <w:szCs w:val="44"/>
        </w:rPr>
      </w:pPr>
      <w:r w:rsidRPr="00FA7C8B">
        <w:rPr>
          <w:sz w:val="44"/>
          <w:szCs w:val="44"/>
        </w:rPr>
        <w:t xml:space="preserve">Kevin Rojas Martínez </w:t>
      </w:r>
    </w:p>
    <w:p w14:paraId="5094F701" w14:textId="77777777" w:rsidR="003C6E1C" w:rsidRDefault="003C6E1C" w:rsidP="00197B16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062680D1" w14:textId="77777777" w:rsidR="003C6E1C" w:rsidRDefault="003C6E1C" w:rsidP="00197B16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277A516E" w14:textId="77777777" w:rsidR="009100F7" w:rsidRDefault="009100F7" w:rsidP="00197B16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22CD005" w14:textId="77777777" w:rsidR="003D7AC0" w:rsidRDefault="003D7AC0" w:rsidP="00197B16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4332AA0E" w14:textId="77777777" w:rsidR="00B74E15" w:rsidRDefault="00B74E15" w:rsidP="000C2AC1">
      <w:pPr>
        <w:tabs>
          <w:tab w:val="left" w:pos="982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14:paraId="5911AA5F" w14:textId="77777777" w:rsidR="00961265" w:rsidRDefault="00961265" w:rsidP="000C2AC1">
      <w:pPr>
        <w:tabs>
          <w:tab w:val="left" w:pos="982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14:paraId="2749BFFB" w14:textId="77777777" w:rsidR="00B74E15" w:rsidRDefault="00B74E15" w:rsidP="000C2AC1">
      <w:pPr>
        <w:tabs>
          <w:tab w:val="left" w:pos="982"/>
        </w:tabs>
        <w:jc w:val="both"/>
        <w:rPr>
          <w:rFonts w:ascii="Arial" w:hAnsi="Arial" w:cs="Arial"/>
          <w:sz w:val="24"/>
          <w:szCs w:val="24"/>
          <w:lang w:val="es-MX"/>
        </w:rPr>
      </w:pPr>
    </w:p>
    <w:p w14:paraId="3310047B" w14:textId="77777777" w:rsidR="002E08B6" w:rsidRDefault="002E08B6" w:rsidP="002E08B6">
      <w:pPr>
        <w:tabs>
          <w:tab w:val="left" w:pos="982"/>
        </w:tabs>
        <w:spacing w:line="360" w:lineRule="auto"/>
        <w:jc w:val="both"/>
        <w:rPr>
          <w:rFonts w:ascii="Arial" w:hAnsi="Arial" w:cs="Arial"/>
          <w:lang w:val="es-MX"/>
        </w:rPr>
      </w:pPr>
    </w:p>
    <w:p w14:paraId="07FBF447" w14:textId="77777777" w:rsidR="00D937BC" w:rsidRDefault="00D937BC" w:rsidP="002E08B6">
      <w:pPr>
        <w:tabs>
          <w:tab w:val="left" w:pos="982"/>
        </w:tabs>
        <w:spacing w:line="360" w:lineRule="auto"/>
        <w:jc w:val="both"/>
        <w:rPr>
          <w:rFonts w:ascii="Arial" w:hAnsi="Arial" w:cs="Arial"/>
          <w:lang w:val="es-MX"/>
        </w:rPr>
      </w:pPr>
    </w:p>
    <w:p w14:paraId="3FB6FD9D" w14:textId="77777777" w:rsidR="00D937BC" w:rsidRDefault="00D937BC" w:rsidP="002E08B6">
      <w:pPr>
        <w:tabs>
          <w:tab w:val="left" w:pos="982"/>
        </w:tabs>
        <w:spacing w:line="360" w:lineRule="auto"/>
        <w:jc w:val="both"/>
        <w:rPr>
          <w:rFonts w:ascii="Arial" w:hAnsi="Arial" w:cs="Arial"/>
          <w:lang w:val="es-MX"/>
        </w:rPr>
      </w:pPr>
    </w:p>
    <w:p w14:paraId="41C454E8" w14:textId="77777777" w:rsidR="00D937BC" w:rsidRDefault="00D937BC" w:rsidP="002E08B6">
      <w:pPr>
        <w:tabs>
          <w:tab w:val="left" w:pos="982"/>
        </w:tabs>
        <w:spacing w:line="360" w:lineRule="auto"/>
        <w:jc w:val="both"/>
        <w:rPr>
          <w:rFonts w:ascii="Arial" w:hAnsi="Arial" w:cs="Arial"/>
          <w:lang w:val="es-MX"/>
        </w:rPr>
      </w:pPr>
    </w:p>
    <w:p w14:paraId="4E800AFC" w14:textId="77777777" w:rsidR="00D937BC" w:rsidRDefault="00D937BC" w:rsidP="002E08B6">
      <w:pPr>
        <w:tabs>
          <w:tab w:val="left" w:pos="982"/>
        </w:tabs>
        <w:spacing w:line="360" w:lineRule="auto"/>
        <w:jc w:val="both"/>
        <w:rPr>
          <w:rFonts w:ascii="Arial" w:hAnsi="Arial" w:cs="Arial"/>
          <w:lang w:val="es-MX"/>
        </w:rPr>
      </w:pPr>
    </w:p>
    <w:p w14:paraId="4D8E656F" w14:textId="77777777" w:rsidR="00343C05" w:rsidRDefault="00343C05" w:rsidP="002E08B6">
      <w:pPr>
        <w:tabs>
          <w:tab w:val="left" w:pos="982"/>
        </w:tabs>
        <w:spacing w:line="360" w:lineRule="auto"/>
        <w:jc w:val="both"/>
        <w:rPr>
          <w:rFonts w:ascii="Arial" w:hAnsi="Arial" w:cs="Arial"/>
          <w:lang w:val="es-MX"/>
        </w:rPr>
      </w:pPr>
    </w:p>
    <w:p w14:paraId="22FC5915" w14:textId="77777777" w:rsidR="00D937BC" w:rsidRPr="00D937BC" w:rsidRDefault="00D937BC" w:rsidP="00D937BC">
      <w:pPr>
        <w:numPr>
          <w:ilvl w:val="0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lastRenderedPageBreak/>
        <w:t>Estandarización de respuestas</w:t>
      </w:r>
    </w:p>
    <w:p w14:paraId="45F24AF4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Creado </w:t>
      </w:r>
      <w:hyperlink r:id="rId13" w:history="1">
        <w:r w:rsidRPr="00D937BC">
          <w:rPr>
            <w:rStyle w:val="Hipervnculo"/>
            <w:rFonts w:ascii="Arial" w:hAnsi="Arial" w:cs="Arial"/>
            <w:b/>
            <w:bCs/>
            <w:lang w:val="es-MX"/>
          </w:rPr>
          <w:t>response.js</w:t>
        </w:r>
      </w:hyperlink>
      <w:r w:rsidRPr="00D937BC">
        <w:rPr>
          <w:rFonts w:ascii="Arial" w:hAnsi="Arial" w:cs="Arial"/>
          <w:b/>
          <w:bCs/>
          <w:lang w:val="es-MX"/>
        </w:rPr>
        <w:t> con </w:t>
      </w:r>
      <w:proofErr w:type="spellStart"/>
      <w:r w:rsidRPr="00D937BC">
        <w:rPr>
          <w:rFonts w:ascii="Arial" w:hAnsi="Arial" w:cs="Arial"/>
          <w:b/>
          <w:bCs/>
          <w:lang w:val="es-MX"/>
        </w:rPr>
        <w:fldChar w:fldCharType="begin"/>
      </w:r>
      <w:r w:rsidRPr="00D937BC">
        <w:rPr>
          <w:rFonts w:ascii="Arial" w:hAnsi="Arial" w:cs="Arial"/>
          <w:b/>
          <w:bCs/>
          <w:lang w:val="es-MX"/>
        </w:rPr>
        <w:instrText>HYPERLINK "vscode-file://vscode-app/c:/Users/kevin/AppData/Local/Programs/Microsoft%20VS%20Code/c3a26841a8/resources/app/out/vs/code/electron-browser/workbench/workbench.html" \o ""</w:instrText>
      </w:r>
      <w:r w:rsidRPr="00D937BC">
        <w:rPr>
          <w:rFonts w:ascii="Arial" w:hAnsi="Arial" w:cs="Arial"/>
          <w:b/>
          <w:bCs/>
          <w:lang w:val="es-MX"/>
        </w:rPr>
      </w:r>
      <w:r w:rsidRPr="00D937BC">
        <w:rPr>
          <w:rFonts w:ascii="Arial" w:hAnsi="Arial" w:cs="Arial"/>
          <w:b/>
          <w:bCs/>
          <w:lang w:val="es-MX"/>
        </w:rPr>
        <w:fldChar w:fldCharType="separate"/>
      </w:r>
      <w:r w:rsidRPr="00D937BC">
        <w:rPr>
          <w:rStyle w:val="Hipervnculo"/>
          <w:rFonts w:ascii="Arial" w:hAnsi="Arial" w:cs="Arial"/>
          <w:b/>
          <w:bCs/>
          <w:lang w:val="es-MX"/>
        </w:rPr>
        <w:t>successResponse</w:t>
      </w:r>
      <w:proofErr w:type="spellEnd"/>
      <w:r w:rsidRPr="00D937BC">
        <w:rPr>
          <w:rFonts w:ascii="Arial" w:hAnsi="Arial" w:cs="Arial"/>
          <w:b/>
          <w:bCs/>
          <w:lang w:val="es-MX"/>
        </w:rPr>
        <w:fldChar w:fldCharType="end"/>
      </w:r>
      <w:r w:rsidRPr="00D937BC">
        <w:rPr>
          <w:rFonts w:ascii="Arial" w:hAnsi="Arial" w:cs="Arial"/>
          <w:b/>
          <w:bCs/>
          <w:lang w:val="es-MX"/>
        </w:rPr>
        <w:t> y </w:t>
      </w:r>
      <w:proofErr w:type="spellStart"/>
      <w:r w:rsidRPr="00D937BC">
        <w:rPr>
          <w:rFonts w:ascii="Arial" w:hAnsi="Arial" w:cs="Arial"/>
          <w:b/>
          <w:bCs/>
          <w:lang w:val="es-MX"/>
        </w:rPr>
        <w:t>errorResponse</w:t>
      </w:r>
      <w:proofErr w:type="spellEnd"/>
      <w:r w:rsidRPr="00D937BC">
        <w:rPr>
          <w:rFonts w:ascii="Arial" w:hAnsi="Arial" w:cs="Arial"/>
          <w:b/>
          <w:bCs/>
          <w:lang w:val="es-MX"/>
        </w:rPr>
        <w:t>.</w:t>
      </w:r>
    </w:p>
    <w:p w14:paraId="7B3241B0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Controladores retornan siempre </w:t>
      </w:r>
      <w:hyperlink r:id="rId14" w:history="1">
        <w:r w:rsidRPr="00D937BC">
          <w:rPr>
            <w:rStyle w:val="Hipervnculo"/>
            <w:rFonts w:ascii="Arial" w:hAnsi="Arial" w:cs="Arial"/>
            <w:b/>
            <w:bCs/>
            <w:lang w:val="es-MX"/>
          </w:rPr>
          <w:t xml:space="preserve">{ </w:t>
        </w:r>
        <w:proofErr w:type="spellStart"/>
        <w:r w:rsidRPr="00D937BC">
          <w:rPr>
            <w:rStyle w:val="Hipervnculo"/>
            <w:rFonts w:ascii="Arial" w:hAnsi="Arial" w:cs="Arial"/>
            <w:b/>
            <w:bCs/>
            <w:lang w:val="es-MX"/>
          </w:rPr>
          <w:t>success</w:t>
        </w:r>
        <w:proofErr w:type="spellEnd"/>
        <w:r w:rsidRPr="00D937BC">
          <w:rPr>
            <w:rStyle w:val="Hipervnculo"/>
            <w:rFonts w:ascii="Arial" w:hAnsi="Arial" w:cs="Arial"/>
            <w:b/>
            <w:bCs/>
            <w:lang w:val="es-MX"/>
          </w:rPr>
          <w:t xml:space="preserve">, </w:t>
        </w:r>
        <w:proofErr w:type="spellStart"/>
        <w:r w:rsidRPr="00D937BC">
          <w:rPr>
            <w:rStyle w:val="Hipervnculo"/>
            <w:rFonts w:ascii="Arial" w:hAnsi="Arial" w:cs="Arial"/>
            <w:b/>
            <w:bCs/>
            <w:lang w:val="es-MX"/>
          </w:rPr>
          <w:t>message</w:t>
        </w:r>
        <w:proofErr w:type="spellEnd"/>
        <w:r w:rsidRPr="00D937BC">
          <w:rPr>
            <w:rStyle w:val="Hipervnculo"/>
            <w:rFonts w:ascii="Arial" w:hAnsi="Arial" w:cs="Arial"/>
            <w:b/>
            <w:bCs/>
            <w:lang w:val="es-MX"/>
          </w:rPr>
          <w:t>?, data? }</w:t>
        </w:r>
      </w:hyperlink>
      <w:r w:rsidRPr="00D937BC">
        <w:rPr>
          <w:rFonts w:ascii="Arial" w:hAnsi="Arial" w:cs="Arial"/>
          <w:b/>
          <w:bCs/>
          <w:lang w:val="es-MX"/>
        </w:rPr>
        <w:t>.</w:t>
      </w:r>
    </w:p>
    <w:p w14:paraId="520EEEFA" w14:textId="77777777" w:rsid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Añadido un 404 genérico para rutas /api/* no definidas.</w:t>
      </w:r>
    </w:p>
    <w:p w14:paraId="3C0AD36D" w14:textId="77777777" w:rsidR="00D937BC" w:rsidRDefault="00D937BC" w:rsidP="00D937BC">
      <w:pPr>
        <w:tabs>
          <w:tab w:val="left" w:pos="982"/>
        </w:tabs>
        <w:spacing w:line="360" w:lineRule="auto"/>
        <w:ind w:left="1440"/>
        <w:jc w:val="both"/>
        <w:rPr>
          <w:rFonts w:ascii="Arial" w:hAnsi="Arial" w:cs="Arial"/>
          <w:b/>
          <w:bCs/>
          <w:lang w:val="es-MX"/>
        </w:rPr>
      </w:pPr>
    </w:p>
    <w:p w14:paraId="36917CCE" w14:textId="2DE68E88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drawing>
          <wp:inline distT="0" distB="0" distL="0" distR="0" wp14:anchorId="00F6CE07" wp14:editId="007C92CC">
            <wp:extent cx="5943600" cy="4572635"/>
            <wp:effectExtent l="0" t="0" r="0" b="0"/>
            <wp:docPr id="7573732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7324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3C52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1DBCAA35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7BA979D5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3F4D7B5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4A722C9D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6DA0DEC0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19D31C2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F31356C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30902E42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341D7356" w14:textId="77777777" w:rsidR="00D937BC" w:rsidRP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1F2D858" w14:textId="77777777" w:rsidR="00D937BC" w:rsidRPr="00D937BC" w:rsidRDefault="00D937BC" w:rsidP="00D937BC">
      <w:pPr>
        <w:numPr>
          <w:ilvl w:val="0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lastRenderedPageBreak/>
        <w:t>Manejo claro de errores</w:t>
      </w:r>
    </w:p>
    <w:p w14:paraId="7C62748B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n-CA"/>
        </w:rPr>
      </w:pPr>
      <w:hyperlink r:id="rId16" w:history="1">
        <w:proofErr w:type="spellStart"/>
        <w:r w:rsidRPr="00D937BC">
          <w:rPr>
            <w:rStyle w:val="Hipervnculo"/>
            <w:rFonts w:ascii="Arial" w:hAnsi="Arial" w:cs="Arial"/>
            <w:b/>
            <w:bCs/>
            <w:lang w:val="en-CA"/>
          </w:rPr>
          <w:t>ApiError</w:t>
        </w:r>
        <w:proofErr w:type="spellEnd"/>
      </w:hyperlink>
      <w:r w:rsidRPr="00D937BC">
        <w:rPr>
          <w:rFonts w:ascii="Arial" w:hAnsi="Arial" w:cs="Arial"/>
          <w:b/>
          <w:bCs/>
          <w:lang w:val="en-CA"/>
        </w:rPr>
        <w:t> (utils) define </w:t>
      </w:r>
      <w:proofErr w:type="spellStart"/>
      <w:r w:rsidRPr="00D937BC">
        <w:rPr>
          <w:rFonts w:ascii="Arial" w:hAnsi="Arial" w:cs="Arial"/>
          <w:b/>
          <w:bCs/>
          <w:lang w:val="es-MX"/>
        </w:rPr>
        <w:fldChar w:fldCharType="begin"/>
      </w:r>
      <w:r w:rsidRPr="00D937BC">
        <w:rPr>
          <w:rFonts w:ascii="Arial" w:hAnsi="Arial" w:cs="Arial"/>
          <w:b/>
          <w:bCs/>
          <w:lang w:val="en-CA"/>
        </w:rPr>
        <w:instrText>HYPERLINK "vscode-file://vscode-app/c:/Users/kevin/AppData/Local/Programs/Microsoft%20VS%20Code/c3a26841a8/resources/app/out/vs/code/electron-browser/workbench/workbench.html" \o ""</w:instrText>
      </w:r>
      <w:r w:rsidRPr="00D937BC">
        <w:rPr>
          <w:rFonts w:ascii="Arial" w:hAnsi="Arial" w:cs="Arial"/>
          <w:b/>
          <w:bCs/>
          <w:lang w:val="es-MX"/>
        </w:rPr>
      </w:r>
      <w:r w:rsidRPr="00D937BC">
        <w:rPr>
          <w:rFonts w:ascii="Arial" w:hAnsi="Arial" w:cs="Arial"/>
          <w:b/>
          <w:bCs/>
          <w:lang w:val="es-MX"/>
        </w:rPr>
        <w:fldChar w:fldCharType="separate"/>
      </w:r>
      <w:r w:rsidRPr="00D937BC">
        <w:rPr>
          <w:rStyle w:val="Hipervnculo"/>
          <w:rFonts w:ascii="Arial" w:hAnsi="Arial" w:cs="Arial"/>
          <w:b/>
          <w:bCs/>
          <w:lang w:val="en-CA"/>
        </w:rPr>
        <w:t>statusCode</w:t>
      </w:r>
      <w:proofErr w:type="spellEnd"/>
      <w:r w:rsidRPr="00D937BC">
        <w:rPr>
          <w:rFonts w:ascii="Arial" w:hAnsi="Arial" w:cs="Arial"/>
          <w:b/>
          <w:bCs/>
          <w:lang w:val="es-MX"/>
        </w:rPr>
        <w:fldChar w:fldCharType="end"/>
      </w:r>
      <w:r w:rsidRPr="00D937BC">
        <w:rPr>
          <w:rFonts w:ascii="Arial" w:hAnsi="Arial" w:cs="Arial"/>
          <w:b/>
          <w:bCs/>
          <w:lang w:val="en-CA"/>
        </w:rPr>
        <w:t> + flag </w:t>
      </w:r>
      <w:proofErr w:type="spellStart"/>
      <w:r w:rsidRPr="00D937BC">
        <w:rPr>
          <w:rFonts w:ascii="Arial" w:hAnsi="Arial" w:cs="Arial"/>
          <w:b/>
          <w:bCs/>
          <w:lang w:val="es-MX"/>
        </w:rPr>
        <w:fldChar w:fldCharType="begin"/>
      </w:r>
      <w:r w:rsidRPr="00D937BC">
        <w:rPr>
          <w:rFonts w:ascii="Arial" w:hAnsi="Arial" w:cs="Arial"/>
          <w:b/>
          <w:bCs/>
          <w:lang w:val="en-CA"/>
        </w:rPr>
        <w:instrText>HYPERLINK "vscode-file://vscode-app/c:/Users/kevin/AppData/Local/Programs/Microsoft%20VS%20Code/c3a26841a8/resources/app/out/vs/code/electron-browser/workbench/workbench.html" \o ""</w:instrText>
      </w:r>
      <w:r w:rsidRPr="00D937BC">
        <w:rPr>
          <w:rFonts w:ascii="Arial" w:hAnsi="Arial" w:cs="Arial"/>
          <w:b/>
          <w:bCs/>
          <w:lang w:val="es-MX"/>
        </w:rPr>
      </w:r>
      <w:r w:rsidRPr="00D937BC">
        <w:rPr>
          <w:rFonts w:ascii="Arial" w:hAnsi="Arial" w:cs="Arial"/>
          <w:b/>
          <w:bCs/>
          <w:lang w:val="es-MX"/>
        </w:rPr>
        <w:fldChar w:fldCharType="separate"/>
      </w:r>
      <w:r w:rsidRPr="00D937BC">
        <w:rPr>
          <w:rStyle w:val="Hipervnculo"/>
          <w:rFonts w:ascii="Arial" w:hAnsi="Arial" w:cs="Arial"/>
          <w:b/>
          <w:bCs/>
          <w:lang w:val="en-CA"/>
        </w:rPr>
        <w:t>isOperational</w:t>
      </w:r>
      <w:proofErr w:type="spellEnd"/>
      <w:r w:rsidRPr="00D937BC">
        <w:rPr>
          <w:rFonts w:ascii="Arial" w:hAnsi="Arial" w:cs="Arial"/>
          <w:b/>
          <w:bCs/>
          <w:lang w:val="es-MX"/>
        </w:rPr>
        <w:fldChar w:fldCharType="end"/>
      </w:r>
      <w:r w:rsidRPr="00D937BC">
        <w:rPr>
          <w:rFonts w:ascii="Arial" w:hAnsi="Arial" w:cs="Arial"/>
          <w:b/>
          <w:bCs/>
          <w:lang w:val="en-CA"/>
        </w:rPr>
        <w:t>.</w:t>
      </w:r>
    </w:p>
    <w:p w14:paraId="681DEAC2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Middleware </w:t>
      </w:r>
      <w:hyperlink r:id="rId17" w:history="1">
        <w:r w:rsidRPr="00D937BC">
          <w:rPr>
            <w:rStyle w:val="Hipervnculo"/>
            <w:rFonts w:ascii="Arial" w:hAnsi="Arial" w:cs="Arial"/>
            <w:b/>
            <w:bCs/>
            <w:lang w:val="es-MX"/>
          </w:rPr>
          <w:t>error.middleware.js</w:t>
        </w:r>
      </w:hyperlink>
      <w:r w:rsidRPr="00D937BC">
        <w:rPr>
          <w:rFonts w:ascii="Arial" w:hAnsi="Arial" w:cs="Arial"/>
          <w:b/>
          <w:bCs/>
          <w:lang w:val="es-MX"/>
        </w:rPr>
        <w:t xml:space="preserve"> procesa errores, devuelve JSON y registra </w:t>
      </w:r>
      <w:proofErr w:type="spellStart"/>
      <w:r w:rsidRPr="00D937BC">
        <w:rPr>
          <w:rFonts w:ascii="Arial" w:hAnsi="Arial" w:cs="Arial"/>
          <w:b/>
          <w:bCs/>
          <w:lang w:val="es-MX"/>
        </w:rPr>
        <w:t>stack</w:t>
      </w:r>
      <w:proofErr w:type="spellEnd"/>
      <w:r w:rsidRPr="00D937BC">
        <w:rPr>
          <w:rFonts w:ascii="Arial" w:hAnsi="Arial" w:cs="Arial"/>
          <w:b/>
          <w:bCs/>
          <w:lang w:val="es-MX"/>
        </w:rPr>
        <w:t xml:space="preserve"> en </w:t>
      </w:r>
      <w:proofErr w:type="spellStart"/>
      <w:r w:rsidRPr="00D937BC">
        <w:rPr>
          <w:rFonts w:ascii="Arial" w:hAnsi="Arial" w:cs="Arial"/>
          <w:b/>
          <w:bCs/>
          <w:lang w:val="es-MX"/>
        </w:rPr>
        <w:t>development</w:t>
      </w:r>
      <w:proofErr w:type="spellEnd"/>
      <w:r w:rsidRPr="00D937BC">
        <w:rPr>
          <w:rFonts w:ascii="Arial" w:hAnsi="Arial" w:cs="Arial"/>
          <w:b/>
          <w:bCs/>
          <w:lang w:val="es-MX"/>
        </w:rPr>
        <w:t>.</w:t>
      </w:r>
    </w:p>
    <w:p w14:paraId="5EC414D4" w14:textId="3C1F567C" w:rsid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hyperlink r:id="rId18" w:history="1">
        <w:proofErr w:type="spellStart"/>
        <w:r w:rsidRPr="00D937BC">
          <w:rPr>
            <w:rStyle w:val="Hipervnculo"/>
            <w:rFonts w:ascii="Arial" w:hAnsi="Arial" w:cs="Arial"/>
            <w:b/>
            <w:bCs/>
            <w:lang w:val="es-MX"/>
          </w:rPr>
          <w:t>catchAsync</w:t>
        </w:r>
        <w:proofErr w:type="spellEnd"/>
      </w:hyperlink>
      <w:r w:rsidRPr="00D937BC">
        <w:rPr>
          <w:rFonts w:ascii="Arial" w:hAnsi="Arial" w:cs="Arial"/>
          <w:b/>
          <w:bCs/>
          <w:lang w:val="es-MX"/>
        </w:rPr>
        <w:t> evita repetición de try/catch en controladores.</w:t>
      </w:r>
    </w:p>
    <w:p w14:paraId="4A9013A0" w14:textId="7F63EED8" w:rsidR="00D937BC" w:rsidRDefault="00D937BC" w:rsidP="00D937BC">
      <w:pPr>
        <w:tabs>
          <w:tab w:val="left" w:pos="982"/>
        </w:tabs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drawing>
          <wp:inline distT="0" distB="0" distL="0" distR="0" wp14:anchorId="5521D04F" wp14:editId="720077BA">
            <wp:extent cx="4671060" cy="4227908"/>
            <wp:effectExtent l="0" t="0" r="0" b="1270"/>
            <wp:docPr id="10408033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336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1264" cy="422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390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6D52675D" w14:textId="14CE5D63" w:rsidR="00D937BC" w:rsidRP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35FE8A0" w14:textId="77777777" w:rsidR="00D937BC" w:rsidRPr="00D937BC" w:rsidRDefault="00D937BC" w:rsidP="00D937BC">
      <w:pPr>
        <w:numPr>
          <w:ilvl w:val="0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Código HTTP correcto</w:t>
      </w:r>
    </w:p>
    <w:p w14:paraId="316C1346" w14:textId="6CE3266F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proofErr w:type="gramStart"/>
      <w:r w:rsidRPr="00D937BC">
        <w:rPr>
          <w:rFonts w:ascii="Arial" w:hAnsi="Arial" w:cs="Arial"/>
          <w:b/>
          <w:bCs/>
          <w:lang w:val="es-MX"/>
        </w:rPr>
        <w:t>Status</w:t>
      </w:r>
      <w:proofErr w:type="gramEnd"/>
      <w:r w:rsidRPr="00D937BC">
        <w:rPr>
          <w:rFonts w:ascii="Arial" w:hAnsi="Arial" w:cs="Arial"/>
          <w:b/>
          <w:bCs/>
          <w:lang w:val="es-MX"/>
        </w:rPr>
        <w:t xml:space="preserve"> 201 para creación de usuario, 200 para </w:t>
      </w:r>
      <w:proofErr w:type="spellStart"/>
      <w:r w:rsidRPr="00D937BC">
        <w:rPr>
          <w:rFonts w:ascii="Arial" w:hAnsi="Arial" w:cs="Arial"/>
          <w:b/>
          <w:bCs/>
          <w:lang w:val="es-MX"/>
        </w:rPr>
        <w:t>login</w:t>
      </w:r>
      <w:proofErr w:type="spellEnd"/>
      <w:r w:rsidRPr="00D937BC">
        <w:rPr>
          <w:rFonts w:ascii="Arial" w:hAnsi="Arial" w:cs="Arial"/>
          <w:b/>
          <w:bCs/>
          <w:lang w:val="es-MX"/>
        </w:rPr>
        <w:t>.</w:t>
      </w:r>
    </w:p>
    <w:p w14:paraId="1A2C3368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Errores específicos: 400, 401, 403, 500 según caso.</w:t>
      </w:r>
    </w:p>
    <w:p w14:paraId="2CBCE17E" w14:textId="4FA334D7" w:rsid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Respuestas de error enviadas mediante </w:t>
      </w:r>
      <w:hyperlink r:id="rId20" w:history="1">
        <w:proofErr w:type="spellStart"/>
        <w:r w:rsidRPr="00D937BC">
          <w:rPr>
            <w:rStyle w:val="Hipervnculo"/>
            <w:rFonts w:ascii="Arial" w:hAnsi="Arial" w:cs="Arial"/>
            <w:b/>
            <w:bCs/>
            <w:lang w:val="es-MX"/>
          </w:rPr>
          <w:t>ApiError</w:t>
        </w:r>
        <w:proofErr w:type="spellEnd"/>
      </w:hyperlink>
      <w:r w:rsidRPr="00D937BC">
        <w:rPr>
          <w:rFonts w:ascii="Arial" w:hAnsi="Arial" w:cs="Arial"/>
          <w:b/>
          <w:bCs/>
          <w:lang w:val="es-MX"/>
        </w:rPr>
        <w:t>.</w:t>
      </w:r>
    </w:p>
    <w:p w14:paraId="7D526B37" w14:textId="37CEDE7D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drawing>
          <wp:anchor distT="0" distB="0" distL="114300" distR="114300" simplePos="0" relativeHeight="251662336" behindDoc="0" locked="0" layoutInCell="1" allowOverlap="1" wp14:anchorId="5398A138" wp14:editId="163A2B5E">
            <wp:simplePos x="0" y="0"/>
            <wp:positionH relativeFrom="margin">
              <wp:align>center</wp:align>
            </wp:positionH>
            <wp:positionV relativeFrom="paragraph">
              <wp:posOffset>97790</wp:posOffset>
            </wp:positionV>
            <wp:extent cx="4791744" cy="1790950"/>
            <wp:effectExtent l="0" t="0" r="8890" b="0"/>
            <wp:wrapNone/>
            <wp:docPr id="17103096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09638" name="Imagen 1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4CD65" w14:textId="71509600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414E115D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04045B85" w14:textId="77777777" w:rsid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30D9599" w14:textId="1AD27248" w:rsidR="00D937BC" w:rsidRPr="00D937BC" w:rsidRDefault="00D937BC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652367E7" w14:textId="77777777" w:rsidR="00D937BC" w:rsidRPr="00D937BC" w:rsidRDefault="00D937BC" w:rsidP="00D937BC">
      <w:pPr>
        <w:numPr>
          <w:ilvl w:val="0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lastRenderedPageBreak/>
        <w:t>Optimización de tiempos</w:t>
      </w:r>
    </w:p>
    <w:p w14:paraId="1A55ED8D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Nueva consulta </w:t>
      </w:r>
      <w:proofErr w:type="spellStart"/>
      <w:r w:rsidRPr="00D937BC">
        <w:rPr>
          <w:rFonts w:ascii="Arial" w:hAnsi="Arial" w:cs="Arial"/>
          <w:b/>
          <w:bCs/>
          <w:lang w:val="es-MX"/>
        </w:rPr>
        <w:fldChar w:fldCharType="begin"/>
      </w:r>
      <w:r w:rsidRPr="00D937BC">
        <w:rPr>
          <w:rFonts w:ascii="Arial" w:hAnsi="Arial" w:cs="Arial"/>
          <w:b/>
          <w:bCs/>
          <w:lang w:val="es-MX"/>
        </w:rPr>
        <w:instrText>HYPERLINK "vscode-file://vscode-app/c:/Users/kevin/AppData/Local/Programs/Microsoft%20VS%20Code/c3a26841a8/resources/app/out/vs/code/electron-browser/workbench/workbench.html" \o ""</w:instrText>
      </w:r>
      <w:r w:rsidRPr="00D937BC">
        <w:rPr>
          <w:rFonts w:ascii="Arial" w:hAnsi="Arial" w:cs="Arial"/>
          <w:b/>
          <w:bCs/>
          <w:lang w:val="es-MX"/>
        </w:rPr>
      </w:r>
      <w:r w:rsidRPr="00D937BC">
        <w:rPr>
          <w:rFonts w:ascii="Arial" w:hAnsi="Arial" w:cs="Arial"/>
          <w:b/>
          <w:bCs/>
          <w:lang w:val="es-MX"/>
        </w:rPr>
        <w:fldChar w:fldCharType="separate"/>
      </w:r>
      <w:r w:rsidRPr="00D937BC">
        <w:rPr>
          <w:rStyle w:val="Hipervnculo"/>
          <w:rFonts w:ascii="Arial" w:hAnsi="Arial" w:cs="Arial"/>
          <w:b/>
          <w:bCs/>
          <w:lang w:val="es-MX"/>
        </w:rPr>
        <w:t>findByEmailOrMeter</w:t>
      </w:r>
      <w:proofErr w:type="spellEnd"/>
      <w:r w:rsidRPr="00D937BC">
        <w:rPr>
          <w:rFonts w:ascii="Arial" w:hAnsi="Arial" w:cs="Arial"/>
          <w:b/>
          <w:bCs/>
          <w:lang w:val="es-MX"/>
        </w:rPr>
        <w:fldChar w:fldCharType="end"/>
      </w:r>
      <w:r w:rsidRPr="00D937BC">
        <w:rPr>
          <w:rFonts w:ascii="Arial" w:hAnsi="Arial" w:cs="Arial"/>
          <w:b/>
          <w:bCs/>
          <w:lang w:val="es-MX"/>
        </w:rPr>
        <w:t> reduce rondas a la base de datos.</w:t>
      </w:r>
    </w:p>
    <w:p w14:paraId="6D86EB86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Índices únicos en </w:t>
      </w:r>
      <w:hyperlink r:id="rId22" w:history="1">
        <w:r w:rsidRPr="00D937BC">
          <w:rPr>
            <w:rStyle w:val="Hipervnculo"/>
            <w:rFonts w:ascii="Arial" w:hAnsi="Arial" w:cs="Arial"/>
            <w:b/>
            <w:bCs/>
            <w:lang w:val="es-MX"/>
          </w:rPr>
          <w:t>email</w:t>
        </w:r>
      </w:hyperlink>
      <w:r w:rsidRPr="00D937BC">
        <w:rPr>
          <w:rFonts w:ascii="Arial" w:hAnsi="Arial" w:cs="Arial"/>
          <w:b/>
          <w:bCs/>
          <w:lang w:val="es-MX"/>
        </w:rPr>
        <w:t> y </w:t>
      </w:r>
      <w:proofErr w:type="spellStart"/>
      <w:r w:rsidRPr="00D937BC">
        <w:rPr>
          <w:rFonts w:ascii="Arial" w:hAnsi="Arial" w:cs="Arial"/>
          <w:b/>
          <w:bCs/>
          <w:lang w:val="es-MX"/>
        </w:rPr>
        <w:fldChar w:fldCharType="begin"/>
      </w:r>
      <w:r w:rsidRPr="00D937BC">
        <w:rPr>
          <w:rFonts w:ascii="Arial" w:hAnsi="Arial" w:cs="Arial"/>
          <w:b/>
          <w:bCs/>
          <w:lang w:val="es-MX"/>
        </w:rPr>
        <w:instrText>HYPERLINK "vscode-file://vscode-app/c:/Users/kevin/AppData/Local/Programs/Microsoft%20VS%20Code/c3a26841a8/resources/app/out/vs/code/electron-browser/workbench/workbench.html" \o ""</w:instrText>
      </w:r>
      <w:r w:rsidRPr="00D937BC">
        <w:rPr>
          <w:rFonts w:ascii="Arial" w:hAnsi="Arial" w:cs="Arial"/>
          <w:b/>
          <w:bCs/>
          <w:lang w:val="es-MX"/>
        </w:rPr>
      </w:r>
      <w:r w:rsidRPr="00D937BC">
        <w:rPr>
          <w:rFonts w:ascii="Arial" w:hAnsi="Arial" w:cs="Arial"/>
          <w:b/>
          <w:bCs/>
          <w:lang w:val="es-MX"/>
        </w:rPr>
        <w:fldChar w:fldCharType="separate"/>
      </w:r>
      <w:r w:rsidRPr="00D937BC">
        <w:rPr>
          <w:rStyle w:val="Hipervnculo"/>
          <w:rFonts w:ascii="Arial" w:hAnsi="Arial" w:cs="Arial"/>
          <w:b/>
          <w:bCs/>
          <w:lang w:val="es-MX"/>
        </w:rPr>
        <w:t>water_meter</w:t>
      </w:r>
      <w:proofErr w:type="spellEnd"/>
      <w:r w:rsidRPr="00D937BC">
        <w:rPr>
          <w:rFonts w:ascii="Arial" w:hAnsi="Arial" w:cs="Arial"/>
          <w:b/>
          <w:bCs/>
          <w:lang w:val="es-MX"/>
        </w:rPr>
        <w:fldChar w:fldCharType="end"/>
      </w:r>
      <w:r w:rsidRPr="00D937BC">
        <w:rPr>
          <w:rFonts w:ascii="Arial" w:hAnsi="Arial" w:cs="Arial"/>
          <w:b/>
          <w:bCs/>
          <w:lang w:val="es-MX"/>
        </w:rPr>
        <w:t> (documentado en </w:t>
      </w:r>
      <w:proofErr w:type="spellStart"/>
      <w:r w:rsidRPr="00D937BC">
        <w:rPr>
          <w:rFonts w:ascii="Arial" w:hAnsi="Arial" w:cs="Arial"/>
          <w:b/>
          <w:bCs/>
          <w:lang w:val="es-MX"/>
        </w:rPr>
        <w:fldChar w:fldCharType="begin"/>
      </w:r>
      <w:r w:rsidRPr="00D937BC">
        <w:rPr>
          <w:rFonts w:ascii="Arial" w:hAnsi="Arial" w:cs="Arial"/>
          <w:b/>
          <w:bCs/>
          <w:lang w:val="es-MX"/>
        </w:rPr>
        <w:instrText>HYPERLINK "vscode-file://vscode-app/c:/Users/kevin/AppData/Local/Programs/Microsoft%20VS%20Code/c3a26841a8/resources/app/out/vs/code/electron-browser/workbench/workbench.html" \o ""</w:instrText>
      </w:r>
      <w:r w:rsidRPr="00D937BC">
        <w:rPr>
          <w:rFonts w:ascii="Arial" w:hAnsi="Arial" w:cs="Arial"/>
          <w:b/>
          <w:bCs/>
          <w:lang w:val="es-MX"/>
        </w:rPr>
      </w:r>
      <w:r w:rsidRPr="00D937BC">
        <w:rPr>
          <w:rFonts w:ascii="Arial" w:hAnsi="Arial" w:cs="Arial"/>
          <w:b/>
          <w:bCs/>
          <w:lang w:val="es-MX"/>
        </w:rPr>
        <w:fldChar w:fldCharType="separate"/>
      </w:r>
      <w:r w:rsidRPr="00D937BC">
        <w:rPr>
          <w:rStyle w:val="Hipervnculo"/>
          <w:rFonts w:ascii="Arial" w:hAnsi="Arial" w:cs="Arial"/>
          <w:b/>
          <w:bCs/>
          <w:lang w:val="es-MX"/>
        </w:rPr>
        <w:t>schema.sql</w:t>
      </w:r>
      <w:proofErr w:type="spellEnd"/>
      <w:r w:rsidRPr="00D937BC">
        <w:rPr>
          <w:rFonts w:ascii="Arial" w:hAnsi="Arial" w:cs="Arial"/>
          <w:b/>
          <w:bCs/>
          <w:lang w:val="es-MX"/>
        </w:rPr>
        <w:fldChar w:fldCharType="end"/>
      </w:r>
      <w:r w:rsidRPr="00D937BC">
        <w:rPr>
          <w:rFonts w:ascii="Arial" w:hAnsi="Arial" w:cs="Arial"/>
          <w:b/>
          <w:bCs/>
          <w:lang w:val="es-MX"/>
        </w:rPr>
        <w:t>).</w:t>
      </w:r>
    </w:p>
    <w:p w14:paraId="6C066173" w14:textId="77777777" w:rsid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Middleware </w:t>
      </w:r>
      <w:hyperlink r:id="rId23" w:history="1">
        <w:r w:rsidRPr="00D937BC">
          <w:rPr>
            <w:rStyle w:val="Hipervnculo"/>
            <w:rFonts w:ascii="Arial" w:hAnsi="Arial" w:cs="Arial"/>
            <w:b/>
            <w:bCs/>
            <w:lang w:val="es-MX"/>
          </w:rPr>
          <w:t>responseTime.middleware.js</w:t>
        </w:r>
      </w:hyperlink>
      <w:r w:rsidRPr="00D937BC">
        <w:rPr>
          <w:rFonts w:ascii="Arial" w:hAnsi="Arial" w:cs="Arial"/>
          <w:b/>
          <w:bCs/>
          <w:lang w:val="es-MX"/>
        </w:rPr>
        <w:t> añade cabecera X-Response-Time y alerta de rutas lentas.</w:t>
      </w:r>
    </w:p>
    <w:p w14:paraId="799CDF17" w14:textId="5E0DC685" w:rsidR="00D937BC" w:rsidRDefault="00D937BC" w:rsidP="00D937BC">
      <w:pPr>
        <w:tabs>
          <w:tab w:val="left" w:pos="982"/>
        </w:tabs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drawing>
          <wp:inline distT="0" distB="0" distL="0" distR="0" wp14:anchorId="5185CF68" wp14:editId="4D7FFEE4">
            <wp:extent cx="4899660" cy="5518398"/>
            <wp:effectExtent l="0" t="0" r="0" b="6350"/>
            <wp:docPr id="1626343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37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1063" cy="551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A14D" w14:textId="77777777" w:rsidR="00D937BC" w:rsidRDefault="00D937BC" w:rsidP="00D937BC">
      <w:pPr>
        <w:tabs>
          <w:tab w:val="left" w:pos="982"/>
        </w:tabs>
        <w:spacing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3E8313B9" w14:textId="77777777" w:rsidR="00D937BC" w:rsidRDefault="00D937BC" w:rsidP="00D937BC">
      <w:pPr>
        <w:tabs>
          <w:tab w:val="left" w:pos="982"/>
        </w:tabs>
        <w:spacing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02B7B0C1" w14:textId="77777777" w:rsidR="00D937BC" w:rsidRDefault="00D937BC" w:rsidP="00D937BC">
      <w:pPr>
        <w:tabs>
          <w:tab w:val="left" w:pos="982"/>
        </w:tabs>
        <w:spacing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36F9BA8A" w14:textId="77777777" w:rsidR="00D937BC" w:rsidRDefault="00D937BC" w:rsidP="00D937BC">
      <w:pPr>
        <w:tabs>
          <w:tab w:val="left" w:pos="982"/>
        </w:tabs>
        <w:spacing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3BB01B15" w14:textId="77777777" w:rsidR="00D937BC" w:rsidRDefault="00D937BC" w:rsidP="00D937BC">
      <w:pPr>
        <w:tabs>
          <w:tab w:val="left" w:pos="982"/>
        </w:tabs>
        <w:spacing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55222D18" w14:textId="77777777" w:rsidR="00D937BC" w:rsidRPr="00D937BC" w:rsidRDefault="00D937BC" w:rsidP="00D937BC">
      <w:pPr>
        <w:tabs>
          <w:tab w:val="left" w:pos="982"/>
        </w:tabs>
        <w:spacing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4BD556A9" w14:textId="77777777" w:rsidR="00D937BC" w:rsidRPr="00D937BC" w:rsidRDefault="00D937BC" w:rsidP="00D937BC">
      <w:pPr>
        <w:numPr>
          <w:ilvl w:val="0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lastRenderedPageBreak/>
        <w:t>Pruebas básicas</w:t>
      </w:r>
    </w:p>
    <w:p w14:paraId="526A8229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Agregados </w:t>
      </w:r>
      <w:proofErr w:type="spellStart"/>
      <w:r w:rsidRPr="00D937BC">
        <w:rPr>
          <w:rFonts w:ascii="Arial" w:hAnsi="Arial" w:cs="Arial"/>
          <w:b/>
          <w:bCs/>
          <w:lang w:val="es-MX"/>
        </w:rPr>
        <w:t>jest</w:t>
      </w:r>
      <w:proofErr w:type="spellEnd"/>
      <w:r w:rsidRPr="00D937BC">
        <w:rPr>
          <w:rFonts w:ascii="Arial" w:hAnsi="Arial" w:cs="Arial"/>
          <w:b/>
          <w:bCs/>
          <w:lang w:val="es-MX"/>
        </w:rPr>
        <w:t>, </w:t>
      </w:r>
      <w:proofErr w:type="spellStart"/>
      <w:r w:rsidRPr="00D937BC">
        <w:rPr>
          <w:rFonts w:ascii="Arial" w:hAnsi="Arial" w:cs="Arial"/>
          <w:b/>
          <w:bCs/>
          <w:lang w:val="es-MX"/>
        </w:rPr>
        <w:t>supertest</w:t>
      </w:r>
      <w:proofErr w:type="spellEnd"/>
      <w:r w:rsidRPr="00D937BC">
        <w:rPr>
          <w:rFonts w:ascii="Arial" w:hAnsi="Arial" w:cs="Arial"/>
          <w:b/>
          <w:bCs/>
          <w:lang w:val="es-MX"/>
        </w:rPr>
        <w:t>, </w:t>
      </w:r>
      <w:proofErr w:type="spellStart"/>
      <w:r w:rsidRPr="00D937BC">
        <w:rPr>
          <w:rFonts w:ascii="Arial" w:hAnsi="Arial" w:cs="Arial"/>
          <w:b/>
          <w:bCs/>
          <w:lang w:val="es-MX"/>
        </w:rPr>
        <w:fldChar w:fldCharType="begin"/>
      </w:r>
      <w:r w:rsidRPr="00D937BC">
        <w:rPr>
          <w:rFonts w:ascii="Arial" w:hAnsi="Arial" w:cs="Arial"/>
          <w:b/>
          <w:bCs/>
          <w:lang w:val="es-MX"/>
        </w:rPr>
        <w:instrText>HYPERLINK "vscode-file://vscode-app/c:/Users/kevin/AppData/Local/Programs/Microsoft%20VS%20Code/c3a26841a8/resources/app/out/vs/code/electron-browser/workbench/workbench.html" \o ""</w:instrText>
      </w:r>
      <w:r w:rsidRPr="00D937BC">
        <w:rPr>
          <w:rFonts w:ascii="Arial" w:hAnsi="Arial" w:cs="Arial"/>
          <w:b/>
          <w:bCs/>
          <w:lang w:val="es-MX"/>
        </w:rPr>
      </w:r>
      <w:r w:rsidRPr="00D937BC">
        <w:rPr>
          <w:rFonts w:ascii="Arial" w:hAnsi="Arial" w:cs="Arial"/>
          <w:b/>
          <w:bCs/>
          <w:lang w:val="es-MX"/>
        </w:rPr>
        <w:fldChar w:fldCharType="separate"/>
      </w:r>
      <w:r w:rsidRPr="00D937BC">
        <w:rPr>
          <w:rStyle w:val="Hipervnculo"/>
          <w:rFonts w:ascii="Arial" w:hAnsi="Arial" w:cs="Arial"/>
          <w:b/>
          <w:bCs/>
          <w:lang w:val="es-MX"/>
        </w:rPr>
        <w:t>cross-env</w:t>
      </w:r>
      <w:proofErr w:type="spellEnd"/>
      <w:r w:rsidRPr="00D937BC">
        <w:rPr>
          <w:rFonts w:ascii="Arial" w:hAnsi="Arial" w:cs="Arial"/>
          <w:b/>
          <w:bCs/>
          <w:lang w:val="es-MX"/>
        </w:rPr>
        <w:fldChar w:fldCharType="end"/>
      </w:r>
      <w:r w:rsidRPr="00D937BC">
        <w:rPr>
          <w:rFonts w:ascii="Arial" w:hAnsi="Arial" w:cs="Arial"/>
          <w:b/>
          <w:bCs/>
          <w:lang w:val="es-MX"/>
        </w:rPr>
        <w:t xml:space="preserve"> en </w:t>
      </w:r>
      <w:proofErr w:type="spellStart"/>
      <w:r w:rsidRPr="00D937BC">
        <w:rPr>
          <w:rFonts w:ascii="Arial" w:hAnsi="Arial" w:cs="Arial"/>
          <w:b/>
          <w:bCs/>
          <w:lang w:val="es-MX"/>
        </w:rPr>
        <w:t>devDependencies</w:t>
      </w:r>
      <w:proofErr w:type="spellEnd"/>
      <w:r w:rsidRPr="00D937BC">
        <w:rPr>
          <w:rFonts w:ascii="Arial" w:hAnsi="Arial" w:cs="Arial"/>
          <w:b/>
          <w:bCs/>
          <w:lang w:val="es-MX"/>
        </w:rPr>
        <w:t>.</w:t>
      </w:r>
    </w:p>
    <w:p w14:paraId="5B1046E5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Configuración de Jest para ESM (jest.config.js).</w:t>
      </w:r>
    </w:p>
    <w:p w14:paraId="1A7C9D87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proofErr w:type="spellStart"/>
      <w:r w:rsidRPr="00D937BC">
        <w:rPr>
          <w:rFonts w:ascii="Arial" w:hAnsi="Arial" w:cs="Arial"/>
          <w:b/>
          <w:bCs/>
          <w:lang w:val="es-MX"/>
        </w:rPr>
        <w:t>Tests</w:t>
      </w:r>
      <w:proofErr w:type="spellEnd"/>
      <w:r w:rsidRPr="00D937BC">
        <w:rPr>
          <w:rFonts w:ascii="Arial" w:hAnsi="Arial" w:cs="Arial"/>
          <w:b/>
          <w:bCs/>
          <w:lang w:val="es-MX"/>
        </w:rPr>
        <w:t xml:space="preserve"> de servicio y de rutas en </w:t>
      </w:r>
      <w:proofErr w:type="spellStart"/>
      <w:r w:rsidRPr="00D937BC">
        <w:rPr>
          <w:rFonts w:ascii="Arial" w:hAnsi="Arial" w:cs="Arial"/>
          <w:b/>
          <w:bCs/>
          <w:lang w:val="es-MX"/>
        </w:rPr>
        <w:fldChar w:fldCharType="begin"/>
      </w:r>
      <w:r w:rsidRPr="00D937BC">
        <w:rPr>
          <w:rFonts w:ascii="Arial" w:hAnsi="Arial" w:cs="Arial"/>
          <w:b/>
          <w:bCs/>
          <w:lang w:val="es-MX"/>
        </w:rPr>
        <w:instrText>HYPERLINK "vscode-file://vscode-app/c:/Users/kevin/AppData/Local/Programs/Microsoft%20VS%20Code/c3a26841a8/resources/app/out/vs/code/electron-browser/workbench/workbench.html" \o ""</w:instrText>
      </w:r>
      <w:r w:rsidRPr="00D937BC">
        <w:rPr>
          <w:rFonts w:ascii="Arial" w:hAnsi="Arial" w:cs="Arial"/>
          <w:b/>
          <w:bCs/>
          <w:lang w:val="es-MX"/>
        </w:rPr>
      </w:r>
      <w:r w:rsidRPr="00D937BC">
        <w:rPr>
          <w:rFonts w:ascii="Arial" w:hAnsi="Arial" w:cs="Arial"/>
          <w:b/>
          <w:bCs/>
          <w:lang w:val="es-MX"/>
        </w:rPr>
        <w:fldChar w:fldCharType="separate"/>
      </w:r>
      <w:r w:rsidRPr="00D937BC">
        <w:rPr>
          <w:rStyle w:val="Hipervnculo"/>
          <w:rFonts w:ascii="Arial" w:hAnsi="Arial" w:cs="Arial"/>
          <w:b/>
          <w:bCs/>
          <w:lang w:val="es-MX"/>
        </w:rPr>
        <w:t>tests</w:t>
      </w:r>
      <w:proofErr w:type="spellEnd"/>
      <w:r w:rsidRPr="00D937BC">
        <w:rPr>
          <w:rFonts w:ascii="Arial" w:hAnsi="Arial" w:cs="Arial"/>
          <w:b/>
          <w:bCs/>
          <w:lang w:val="es-MX"/>
        </w:rPr>
        <w:fldChar w:fldCharType="end"/>
      </w:r>
      <w:r w:rsidRPr="00D937BC">
        <w:rPr>
          <w:rFonts w:ascii="Arial" w:hAnsi="Arial" w:cs="Arial"/>
          <w:b/>
          <w:bCs/>
          <w:lang w:val="es-MX"/>
        </w:rPr>
        <w:t xml:space="preserve"> con </w:t>
      </w:r>
      <w:proofErr w:type="spellStart"/>
      <w:r w:rsidRPr="00D937BC">
        <w:rPr>
          <w:rFonts w:ascii="Arial" w:hAnsi="Arial" w:cs="Arial"/>
          <w:b/>
          <w:bCs/>
          <w:lang w:val="es-MX"/>
        </w:rPr>
        <w:t>mocks</w:t>
      </w:r>
      <w:proofErr w:type="spellEnd"/>
      <w:r w:rsidRPr="00D937BC">
        <w:rPr>
          <w:rFonts w:ascii="Arial" w:hAnsi="Arial" w:cs="Arial"/>
          <w:b/>
          <w:bCs/>
          <w:lang w:val="es-MX"/>
        </w:rPr>
        <w:t>.</w:t>
      </w:r>
    </w:p>
    <w:p w14:paraId="39B411D2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Instrucciones de ejecución añadidas al README.</w:t>
      </w:r>
    </w:p>
    <w:p w14:paraId="4C1C6D98" w14:textId="77777777" w:rsidR="00D937BC" w:rsidRPr="00D937BC" w:rsidRDefault="00D937BC" w:rsidP="00D937BC">
      <w:pPr>
        <w:numPr>
          <w:ilvl w:val="0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CI/CD</w:t>
      </w:r>
    </w:p>
    <w:p w14:paraId="79A544EB" w14:textId="77777777" w:rsidR="00D937BC" w:rsidRPr="00D937BC" w:rsidRDefault="00D937BC" w:rsidP="00D937BC">
      <w:pPr>
        <w:numPr>
          <w:ilvl w:val="1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proofErr w:type="spellStart"/>
      <w:r w:rsidRPr="00D937BC">
        <w:rPr>
          <w:rFonts w:ascii="Arial" w:hAnsi="Arial" w:cs="Arial"/>
          <w:b/>
          <w:bCs/>
          <w:lang w:val="es-MX"/>
        </w:rPr>
        <w:t>Workflow</w:t>
      </w:r>
      <w:proofErr w:type="spellEnd"/>
      <w:r w:rsidRPr="00D937BC">
        <w:rPr>
          <w:rFonts w:ascii="Arial" w:hAnsi="Arial" w:cs="Arial"/>
          <w:b/>
          <w:bCs/>
          <w:lang w:val="es-MX"/>
        </w:rPr>
        <w:t xml:space="preserve"> GitHub </w:t>
      </w:r>
      <w:proofErr w:type="spellStart"/>
      <w:r w:rsidRPr="00D937BC">
        <w:rPr>
          <w:rFonts w:ascii="Arial" w:hAnsi="Arial" w:cs="Arial"/>
          <w:b/>
          <w:bCs/>
          <w:lang w:val="es-MX"/>
        </w:rPr>
        <w:t>Actions</w:t>
      </w:r>
      <w:proofErr w:type="spellEnd"/>
      <w:r w:rsidRPr="00D937BC">
        <w:rPr>
          <w:rFonts w:ascii="Arial" w:hAnsi="Arial" w:cs="Arial"/>
          <w:b/>
          <w:bCs/>
          <w:lang w:val="es-MX"/>
        </w:rPr>
        <w:t xml:space="preserve"> actualizado:</w:t>
      </w:r>
    </w:p>
    <w:p w14:paraId="5451F05E" w14:textId="77777777" w:rsidR="00D937BC" w:rsidRPr="00D937BC" w:rsidRDefault="00D937BC" w:rsidP="00D937BC">
      <w:pPr>
        <w:numPr>
          <w:ilvl w:val="2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Vigila </w:t>
      </w:r>
      <w:proofErr w:type="spellStart"/>
      <w:r w:rsidRPr="00D937BC">
        <w:rPr>
          <w:rFonts w:ascii="Arial" w:hAnsi="Arial" w:cs="Arial"/>
          <w:b/>
          <w:bCs/>
          <w:lang w:val="es-MX"/>
        </w:rPr>
        <w:t>backend</w:t>
      </w:r>
      <w:proofErr w:type="spellEnd"/>
      <w:r w:rsidRPr="00D937BC">
        <w:rPr>
          <w:rFonts w:ascii="Arial" w:hAnsi="Arial" w:cs="Arial"/>
          <w:b/>
          <w:bCs/>
          <w:lang w:val="es-MX"/>
        </w:rPr>
        <w:t xml:space="preserve">/** además de </w:t>
      </w:r>
      <w:proofErr w:type="spellStart"/>
      <w:r w:rsidRPr="00D937BC">
        <w:rPr>
          <w:rFonts w:ascii="Arial" w:hAnsi="Arial" w:cs="Arial"/>
          <w:b/>
          <w:bCs/>
          <w:lang w:val="es-MX"/>
        </w:rPr>
        <w:t>frontend</w:t>
      </w:r>
      <w:proofErr w:type="spellEnd"/>
      <w:r w:rsidRPr="00D937BC">
        <w:rPr>
          <w:rFonts w:ascii="Arial" w:hAnsi="Arial" w:cs="Arial"/>
          <w:b/>
          <w:bCs/>
          <w:lang w:val="es-MX"/>
        </w:rPr>
        <w:t>.</w:t>
      </w:r>
    </w:p>
    <w:p w14:paraId="667F2FDF" w14:textId="77777777" w:rsidR="00D937BC" w:rsidRPr="00D937BC" w:rsidRDefault="00D937BC" w:rsidP="00D937BC">
      <w:pPr>
        <w:numPr>
          <w:ilvl w:val="2"/>
          <w:numId w:val="19"/>
        </w:numPr>
        <w:tabs>
          <w:tab w:val="left" w:pos="982"/>
        </w:tabs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D937BC">
        <w:rPr>
          <w:rFonts w:ascii="Arial" w:hAnsi="Arial" w:cs="Arial"/>
          <w:b/>
          <w:bCs/>
          <w:lang w:val="es-MX"/>
        </w:rPr>
        <w:t>Job </w:t>
      </w:r>
      <w:proofErr w:type="spellStart"/>
      <w:r w:rsidRPr="00D937BC">
        <w:rPr>
          <w:rFonts w:ascii="Arial" w:hAnsi="Arial" w:cs="Arial"/>
          <w:b/>
          <w:bCs/>
          <w:lang w:val="es-MX"/>
        </w:rPr>
        <w:t>backend-tests</w:t>
      </w:r>
      <w:proofErr w:type="spellEnd"/>
      <w:r w:rsidRPr="00D937BC">
        <w:rPr>
          <w:rFonts w:ascii="Arial" w:hAnsi="Arial" w:cs="Arial"/>
          <w:b/>
          <w:bCs/>
          <w:lang w:val="es-MX"/>
        </w:rPr>
        <w:t> instala dependencias y ejecuta </w:t>
      </w:r>
      <w:proofErr w:type="spellStart"/>
      <w:r w:rsidRPr="00D937BC">
        <w:rPr>
          <w:rFonts w:ascii="Arial" w:hAnsi="Arial" w:cs="Arial"/>
          <w:b/>
          <w:bCs/>
          <w:lang w:val="es-MX"/>
        </w:rPr>
        <w:t>npm</w:t>
      </w:r>
      <w:proofErr w:type="spellEnd"/>
      <w:r w:rsidRPr="00D937BC">
        <w:rPr>
          <w:rFonts w:ascii="Arial" w:hAnsi="Arial" w:cs="Arial"/>
          <w:b/>
          <w:bCs/>
          <w:lang w:val="es-MX"/>
        </w:rPr>
        <w:t xml:space="preserve"> test.</w:t>
      </w:r>
    </w:p>
    <w:p w14:paraId="39104D95" w14:textId="77777777" w:rsidR="00343C05" w:rsidRPr="00343C05" w:rsidRDefault="00343C05" w:rsidP="00D937BC">
      <w:pPr>
        <w:tabs>
          <w:tab w:val="left" w:pos="982"/>
        </w:tabs>
        <w:spacing w:line="360" w:lineRule="auto"/>
        <w:jc w:val="both"/>
        <w:rPr>
          <w:rFonts w:ascii="Arial" w:hAnsi="Arial" w:cs="Arial"/>
          <w:lang w:val="es-MX"/>
        </w:rPr>
      </w:pPr>
    </w:p>
    <w:sectPr w:rsidR="00343C05" w:rsidRPr="00343C05" w:rsidSect="003D133F">
      <w:footerReference w:type="default" r:id="rId25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1A333" w14:textId="77777777" w:rsidR="00DB2893" w:rsidRDefault="00DB2893" w:rsidP="006D6341">
      <w:r>
        <w:separator/>
      </w:r>
    </w:p>
  </w:endnote>
  <w:endnote w:type="continuationSeparator" w:id="0">
    <w:p w14:paraId="725B3A18" w14:textId="77777777" w:rsidR="00DB2893" w:rsidRDefault="00DB2893" w:rsidP="006D6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7288425"/>
      <w:docPartObj>
        <w:docPartGallery w:val="Page Numbers (Bottom of Page)"/>
        <w:docPartUnique/>
      </w:docPartObj>
    </w:sdtPr>
    <w:sdtContent>
      <w:p w14:paraId="106DEBE5" w14:textId="19431B78" w:rsidR="006D6341" w:rsidRDefault="006D634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654AB6" w14:textId="77777777" w:rsidR="006D6341" w:rsidRDefault="006D63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19E12" w14:textId="77777777" w:rsidR="00DB2893" w:rsidRDefault="00DB2893" w:rsidP="006D6341">
      <w:r>
        <w:separator/>
      </w:r>
    </w:p>
  </w:footnote>
  <w:footnote w:type="continuationSeparator" w:id="0">
    <w:p w14:paraId="0C8143EF" w14:textId="77777777" w:rsidR="00DB2893" w:rsidRDefault="00DB2893" w:rsidP="006D6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6D7B"/>
    <w:multiLevelType w:val="hybridMultilevel"/>
    <w:tmpl w:val="D2B273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65971"/>
    <w:multiLevelType w:val="multilevel"/>
    <w:tmpl w:val="2350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737E2"/>
    <w:multiLevelType w:val="hybridMultilevel"/>
    <w:tmpl w:val="345E5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32768"/>
    <w:multiLevelType w:val="hybridMultilevel"/>
    <w:tmpl w:val="E83248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444B8"/>
    <w:multiLevelType w:val="hybridMultilevel"/>
    <w:tmpl w:val="F03E16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82577"/>
    <w:multiLevelType w:val="hybridMultilevel"/>
    <w:tmpl w:val="EF44A8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C31CD"/>
    <w:multiLevelType w:val="hybridMultilevel"/>
    <w:tmpl w:val="9DC86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A7904"/>
    <w:multiLevelType w:val="hybridMultilevel"/>
    <w:tmpl w:val="73FE51AC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07684"/>
    <w:multiLevelType w:val="hybridMultilevel"/>
    <w:tmpl w:val="D682C0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63B68"/>
    <w:multiLevelType w:val="hybridMultilevel"/>
    <w:tmpl w:val="8B301E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23440"/>
    <w:multiLevelType w:val="hybridMultilevel"/>
    <w:tmpl w:val="6AE664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A0EE5"/>
    <w:multiLevelType w:val="hybridMultilevel"/>
    <w:tmpl w:val="113699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F55AE"/>
    <w:multiLevelType w:val="hybridMultilevel"/>
    <w:tmpl w:val="81CC0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42201"/>
    <w:multiLevelType w:val="hybridMultilevel"/>
    <w:tmpl w:val="92AEAC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36C94"/>
    <w:multiLevelType w:val="hybridMultilevel"/>
    <w:tmpl w:val="8C4489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57CA2"/>
    <w:multiLevelType w:val="hybridMultilevel"/>
    <w:tmpl w:val="3ADEB0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756FA"/>
    <w:multiLevelType w:val="hybridMultilevel"/>
    <w:tmpl w:val="DE24CC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42A50"/>
    <w:multiLevelType w:val="multilevel"/>
    <w:tmpl w:val="F902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E52839"/>
    <w:multiLevelType w:val="multilevel"/>
    <w:tmpl w:val="F11A26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230117163">
    <w:abstractNumId w:val="14"/>
  </w:num>
  <w:num w:numId="2" w16cid:durableId="1813012124">
    <w:abstractNumId w:val="11"/>
  </w:num>
  <w:num w:numId="3" w16cid:durableId="847208825">
    <w:abstractNumId w:val="7"/>
  </w:num>
  <w:num w:numId="4" w16cid:durableId="168369685">
    <w:abstractNumId w:val="6"/>
  </w:num>
  <w:num w:numId="5" w16cid:durableId="171654499">
    <w:abstractNumId w:val="5"/>
  </w:num>
  <w:num w:numId="6" w16cid:durableId="132061200">
    <w:abstractNumId w:val="13"/>
  </w:num>
  <w:num w:numId="7" w16cid:durableId="792407491">
    <w:abstractNumId w:val="10"/>
  </w:num>
  <w:num w:numId="8" w16cid:durableId="580994505">
    <w:abstractNumId w:val="15"/>
  </w:num>
  <w:num w:numId="9" w16cid:durableId="608661476">
    <w:abstractNumId w:val="9"/>
  </w:num>
  <w:num w:numId="10" w16cid:durableId="892808563">
    <w:abstractNumId w:val="12"/>
  </w:num>
  <w:num w:numId="11" w16cid:durableId="150757088">
    <w:abstractNumId w:val="0"/>
  </w:num>
  <w:num w:numId="12" w16cid:durableId="223762078">
    <w:abstractNumId w:val="8"/>
  </w:num>
  <w:num w:numId="13" w16cid:durableId="171184172">
    <w:abstractNumId w:val="18"/>
  </w:num>
  <w:num w:numId="14" w16cid:durableId="50347899">
    <w:abstractNumId w:val="3"/>
  </w:num>
  <w:num w:numId="15" w16cid:durableId="2101293768">
    <w:abstractNumId w:val="16"/>
  </w:num>
  <w:num w:numId="16" w16cid:durableId="768280759">
    <w:abstractNumId w:val="2"/>
  </w:num>
  <w:num w:numId="17" w16cid:durableId="649791842">
    <w:abstractNumId w:val="4"/>
  </w:num>
  <w:num w:numId="18" w16cid:durableId="232930633">
    <w:abstractNumId w:val="17"/>
  </w:num>
  <w:num w:numId="19" w16cid:durableId="552809854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16"/>
    <w:rsid w:val="000127A5"/>
    <w:rsid w:val="000225AB"/>
    <w:rsid w:val="0003038B"/>
    <w:rsid w:val="00040DDB"/>
    <w:rsid w:val="00087A36"/>
    <w:rsid w:val="000A0AD3"/>
    <w:rsid w:val="000A74C0"/>
    <w:rsid w:val="000B0E20"/>
    <w:rsid w:val="000C0F49"/>
    <w:rsid w:val="000C2AC1"/>
    <w:rsid w:val="000E7159"/>
    <w:rsid w:val="000F1E18"/>
    <w:rsid w:val="000F2420"/>
    <w:rsid w:val="00101773"/>
    <w:rsid w:val="00105859"/>
    <w:rsid w:val="001077AB"/>
    <w:rsid w:val="00110AAE"/>
    <w:rsid w:val="00114963"/>
    <w:rsid w:val="00121438"/>
    <w:rsid w:val="00124520"/>
    <w:rsid w:val="00135762"/>
    <w:rsid w:val="0013713C"/>
    <w:rsid w:val="0014011A"/>
    <w:rsid w:val="00142E50"/>
    <w:rsid w:val="001473CD"/>
    <w:rsid w:val="00147DB2"/>
    <w:rsid w:val="00151C33"/>
    <w:rsid w:val="00153805"/>
    <w:rsid w:val="00156F21"/>
    <w:rsid w:val="0016772B"/>
    <w:rsid w:val="00175B2B"/>
    <w:rsid w:val="001774A0"/>
    <w:rsid w:val="0019591C"/>
    <w:rsid w:val="00197B16"/>
    <w:rsid w:val="001A75CF"/>
    <w:rsid w:val="001B5357"/>
    <w:rsid w:val="001C3D75"/>
    <w:rsid w:val="001E11FC"/>
    <w:rsid w:val="001E1EE7"/>
    <w:rsid w:val="001E6CCD"/>
    <w:rsid w:val="001F2141"/>
    <w:rsid w:val="001F26BF"/>
    <w:rsid w:val="00200EB3"/>
    <w:rsid w:val="0020351F"/>
    <w:rsid w:val="00203716"/>
    <w:rsid w:val="00205E02"/>
    <w:rsid w:val="0020670F"/>
    <w:rsid w:val="0021149D"/>
    <w:rsid w:val="00220F63"/>
    <w:rsid w:val="00226B0E"/>
    <w:rsid w:val="00230EB2"/>
    <w:rsid w:val="0023332F"/>
    <w:rsid w:val="0025384B"/>
    <w:rsid w:val="002653E3"/>
    <w:rsid w:val="00266779"/>
    <w:rsid w:val="00277F62"/>
    <w:rsid w:val="00285208"/>
    <w:rsid w:val="002A0F58"/>
    <w:rsid w:val="002A6E3B"/>
    <w:rsid w:val="002A792F"/>
    <w:rsid w:val="002B36C9"/>
    <w:rsid w:val="002B5C96"/>
    <w:rsid w:val="002C4F90"/>
    <w:rsid w:val="002C70D1"/>
    <w:rsid w:val="002C737F"/>
    <w:rsid w:val="002E08B6"/>
    <w:rsid w:val="002F17F7"/>
    <w:rsid w:val="002F41D8"/>
    <w:rsid w:val="002F5218"/>
    <w:rsid w:val="00300A6C"/>
    <w:rsid w:val="0030503D"/>
    <w:rsid w:val="0031021B"/>
    <w:rsid w:val="00312B16"/>
    <w:rsid w:val="003233D0"/>
    <w:rsid w:val="0033527D"/>
    <w:rsid w:val="0034257C"/>
    <w:rsid w:val="00343C05"/>
    <w:rsid w:val="00344C8E"/>
    <w:rsid w:val="0035267F"/>
    <w:rsid w:val="00352D55"/>
    <w:rsid w:val="0036518C"/>
    <w:rsid w:val="00372ED6"/>
    <w:rsid w:val="0037661A"/>
    <w:rsid w:val="003809CA"/>
    <w:rsid w:val="00385D5A"/>
    <w:rsid w:val="0038711C"/>
    <w:rsid w:val="003A671E"/>
    <w:rsid w:val="003C20CC"/>
    <w:rsid w:val="003C3863"/>
    <w:rsid w:val="003C413F"/>
    <w:rsid w:val="003C6432"/>
    <w:rsid w:val="003C6E1C"/>
    <w:rsid w:val="003D133F"/>
    <w:rsid w:val="003D7AC0"/>
    <w:rsid w:val="003E15BF"/>
    <w:rsid w:val="003E4F8C"/>
    <w:rsid w:val="00406F7E"/>
    <w:rsid w:val="00411FDD"/>
    <w:rsid w:val="0041324F"/>
    <w:rsid w:val="00414CEF"/>
    <w:rsid w:val="00415052"/>
    <w:rsid w:val="004161B1"/>
    <w:rsid w:val="004177C7"/>
    <w:rsid w:val="004310B6"/>
    <w:rsid w:val="0045080C"/>
    <w:rsid w:val="00452E78"/>
    <w:rsid w:val="00481818"/>
    <w:rsid w:val="0048239A"/>
    <w:rsid w:val="00483730"/>
    <w:rsid w:val="004944A5"/>
    <w:rsid w:val="004A7324"/>
    <w:rsid w:val="004C4189"/>
    <w:rsid w:val="005035F5"/>
    <w:rsid w:val="00504FBD"/>
    <w:rsid w:val="0051717D"/>
    <w:rsid w:val="00525736"/>
    <w:rsid w:val="00530B66"/>
    <w:rsid w:val="0053453E"/>
    <w:rsid w:val="00540101"/>
    <w:rsid w:val="0055374C"/>
    <w:rsid w:val="00561C45"/>
    <w:rsid w:val="00561EC4"/>
    <w:rsid w:val="00562346"/>
    <w:rsid w:val="00574722"/>
    <w:rsid w:val="00574FBC"/>
    <w:rsid w:val="005846FE"/>
    <w:rsid w:val="00587FC6"/>
    <w:rsid w:val="00590CFD"/>
    <w:rsid w:val="00592E0B"/>
    <w:rsid w:val="0059655A"/>
    <w:rsid w:val="005A28F0"/>
    <w:rsid w:val="005A6BD0"/>
    <w:rsid w:val="005F30BB"/>
    <w:rsid w:val="00600710"/>
    <w:rsid w:val="006041B2"/>
    <w:rsid w:val="00611DA5"/>
    <w:rsid w:val="006169A4"/>
    <w:rsid w:val="006205C0"/>
    <w:rsid w:val="00621C3F"/>
    <w:rsid w:val="0062358A"/>
    <w:rsid w:val="0064243B"/>
    <w:rsid w:val="00645252"/>
    <w:rsid w:val="00645791"/>
    <w:rsid w:val="00650473"/>
    <w:rsid w:val="00664AC1"/>
    <w:rsid w:val="00667C4A"/>
    <w:rsid w:val="00687194"/>
    <w:rsid w:val="0069546B"/>
    <w:rsid w:val="006A440D"/>
    <w:rsid w:val="006B6442"/>
    <w:rsid w:val="006C3BE8"/>
    <w:rsid w:val="006D3D74"/>
    <w:rsid w:val="006D6341"/>
    <w:rsid w:val="006E625A"/>
    <w:rsid w:val="006F1026"/>
    <w:rsid w:val="006F5FE0"/>
    <w:rsid w:val="007037A9"/>
    <w:rsid w:val="0071480D"/>
    <w:rsid w:val="00716B55"/>
    <w:rsid w:val="00726269"/>
    <w:rsid w:val="00742344"/>
    <w:rsid w:val="0074502F"/>
    <w:rsid w:val="00746CE9"/>
    <w:rsid w:val="00747C4E"/>
    <w:rsid w:val="00780143"/>
    <w:rsid w:val="0079027C"/>
    <w:rsid w:val="00792183"/>
    <w:rsid w:val="00793E10"/>
    <w:rsid w:val="007B320A"/>
    <w:rsid w:val="007C2732"/>
    <w:rsid w:val="007D3436"/>
    <w:rsid w:val="007F1FD7"/>
    <w:rsid w:val="007F78EC"/>
    <w:rsid w:val="008450AB"/>
    <w:rsid w:val="00846D90"/>
    <w:rsid w:val="00853A0D"/>
    <w:rsid w:val="008676E3"/>
    <w:rsid w:val="00870F3F"/>
    <w:rsid w:val="008903FC"/>
    <w:rsid w:val="008A1369"/>
    <w:rsid w:val="008B298E"/>
    <w:rsid w:val="008C7283"/>
    <w:rsid w:val="008D3FE1"/>
    <w:rsid w:val="008E3494"/>
    <w:rsid w:val="008F72FC"/>
    <w:rsid w:val="00904DF8"/>
    <w:rsid w:val="009100F7"/>
    <w:rsid w:val="00925CC6"/>
    <w:rsid w:val="0092702F"/>
    <w:rsid w:val="009316AC"/>
    <w:rsid w:val="00933DB1"/>
    <w:rsid w:val="00941193"/>
    <w:rsid w:val="00955475"/>
    <w:rsid w:val="00961265"/>
    <w:rsid w:val="0096230B"/>
    <w:rsid w:val="009757ED"/>
    <w:rsid w:val="00977E26"/>
    <w:rsid w:val="0098509E"/>
    <w:rsid w:val="00985B67"/>
    <w:rsid w:val="0098641B"/>
    <w:rsid w:val="0098716B"/>
    <w:rsid w:val="00987493"/>
    <w:rsid w:val="00995EC4"/>
    <w:rsid w:val="009C1149"/>
    <w:rsid w:val="009C4932"/>
    <w:rsid w:val="009C68D2"/>
    <w:rsid w:val="009F4BAE"/>
    <w:rsid w:val="009F6E65"/>
    <w:rsid w:val="00A023FB"/>
    <w:rsid w:val="00A074C8"/>
    <w:rsid w:val="00A23692"/>
    <w:rsid w:val="00A44CEC"/>
    <w:rsid w:val="00A54962"/>
    <w:rsid w:val="00A72F93"/>
    <w:rsid w:val="00A73273"/>
    <w:rsid w:val="00A81525"/>
    <w:rsid w:val="00A850DB"/>
    <w:rsid w:val="00A8630A"/>
    <w:rsid w:val="00A9204E"/>
    <w:rsid w:val="00A9491F"/>
    <w:rsid w:val="00AA53F9"/>
    <w:rsid w:val="00AB469F"/>
    <w:rsid w:val="00AB52E2"/>
    <w:rsid w:val="00AD136C"/>
    <w:rsid w:val="00AD2DB7"/>
    <w:rsid w:val="00AF0D5C"/>
    <w:rsid w:val="00AF5784"/>
    <w:rsid w:val="00AF5D63"/>
    <w:rsid w:val="00B0261B"/>
    <w:rsid w:val="00B23561"/>
    <w:rsid w:val="00B621DF"/>
    <w:rsid w:val="00B64AB0"/>
    <w:rsid w:val="00B70D0A"/>
    <w:rsid w:val="00B74E15"/>
    <w:rsid w:val="00B80AE3"/>
    <w:rsid w:val="00B832C9"/>
    <w:rsid w:val="00B86483"/>
    <w:rsid w:val="00BA0812"/>
    <w:rsid w:val="00BA0E68"/>
    <w:rsid w:val="00BA7899"/>
    <w:rsid w:val="00BB3F6E"/>
    <w:rsid w:val="00BD096A"/>
    <w:rsid w:val="00BF6F22"/>
    <w:rsid w:val="00C05AD8"/>
    <w:rsid w:val="00C1736E"/>
    <w:rsid w:val="00C17EAE"/>
    <w:rsid w:val="00C32FA7"/>
    <w:rsid w:val="00C6264F"/>
    <w:rsid w:val="00C75278"/>
    <w:rsid w:val="00C82439"/>
    <w:rsid w:val="00C857C7"/>
    <w:rsid w:val="00C86B8A"/>
    <w:rsid w:val="00C9250F"/>
    <w:rsid w:val="00C92EC6"/>
    <w:rsid w:val="00C9726E"/>
    <w:rsid w:val="00CA70F6"/>
    <w:rsid w:val="00CD12E8"/>
    <w:rsid w:val="00CD673A"/>
    <w:rsid w:val="00CE2241"/>
    <w:rsid w:val="00CE4B4E"/>
    <w:rsid w:val="00CF50FD"/>
    <w:rsid w:val="00D277BF"/>
    <w:rsid w:val="00D423C6"/>
    <w:rsid w:val="00D47FB4"/>
    <w:rsid w:val="00D55C76"/>
    <w:rsid w:val="00D650C8"/>
    <w:rsid w:val="00D70ECC"/>
    <w:rsid w:val="00D71639"/>
    <w:rsid w:val="00D74BBD"/>
    <w:rsid w:val="00D937BC"/>
    <w:rsid w:val="00DB2893"/>
    <w:rsid w:val="00DB6FEC"/>
    <w:rsid w:val="00DC7E3E"/>
    <w:rsid w:val="00DD7403"/>
    <w:rsid w:val="00DF1B4E"/>
    <w:rsid w:val="00DF76EF"/>
    <w:rsid w:val="00E02429"/>
    <w:rsid w:val="00E04857"/>
    <w:rsid w:val="00E33647"/>
    <w:rsid w:val="00E52950"/>
    <w:rsid w:val="00E55475"/>
    <w:rsid w:val="00E5623D"/>
    <w:rsid w:val="00E57001"/>
    <w:rsid w:val="00E66D76"/>
    <w:rsid w:val="00E67787"/>
    <w:rsid w:val="00E8679C"/>
    <w:rsid w:val="00EB15C1"/>
    <w:rsid w:val="00EE1CA0"/>
    <w:rsid w:val="00EE4308"/>
    <w:rsid w:val="00F0414B"/>
    <w:rsid w:val="00F055DD"/>
    <w:rsid w:val="00F17D19"/>
    <w:rsid w:val="00F200D7"/>
    <w:rsid w:val="00F21340"/>
    <w:rsid w:val="00F303EF"/>
    <w:rsid w:val="00F339D1"/>
    <w:rsid w:val="00F35B4D"/>
    <w:rsid w:val="00F54233"/>
    <w:rsid w:val="00F659AD"/>
    <w:rsid w:val="00F76F43"/>
    <w:rsid w:val="00F90EAF"/>
    <w:rsid w:val="00F95201"/>
    <w:rsid w:val="00F95418"/>
    <w:rsid w:val="00FA714F"/>
    <w:rsid w:val="00FB5C04"/>
    <w:rsid w:val="00FC2A51"/>
    <w:rsid w:val="00FC3251"/>
    <w:rsid w:val="00FC3B1E"/>
    <w:rsid w:val="00FD1AB7"/>
    <w:rsid w:val="00FE285C"/>
    <w:rsid w:val="00FF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6B32"/>
  <w15:chartTrackingRefBased/>
  <w15:docId w15:val="{0BB950BC-B8A9-4D89-AE23-40626AD4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D74"/>
  </w:style>
  <w:style w:type="paragraph" w:styleId="Ttulo1">
    <w:name w:val="heading 1"/>
    <w:basedOn w:val="Normal"/>
    <w:next w:val="Normal"/>
    <w:link w:val="Ttulo1Car"/>
    <w:uiPriority w:val="9"/>
    <w:qFormat/>
    <w:rsid w:val="00A23692"/>
    <w:pPr>
      <w:keepNext/>
      <w:keepLines/>
      <w:spacing w:before="240"/>
      <w:jc w:val="center"/>
      <w:outlineLvl w:val="0"/>
    </w:pPr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77C7"/>
    <w:pPr>
      <w:keepNext/>
      <w:keepLines/>
      <w:spacing w:before="40"/>
      <w:jc w:val="right"/>
      <w:outlineLvl w:val="1"/>
    </w:pPr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692"/>
    <w:rPr>
      <w:rFonts w:ascii="Arial" w:eastAsiaTheme="majorEastAsia" w:hAnsi="Arial" w:cstheme="majorBidi"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177C7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92"/>
    <w:pPr>
      <w:numPr>
        <w:ilvl w:val="1"/>
      </w:numPr>
      <w:jc w:val="right"/>
    </w:pPr>
    <w:rPr>
      <w:rFonts w:ascii="Arial" w:eastAsiaTheme="minorEastAsia" w:hAnsi="Arial"/>
      <w:b/>
      <w:color w:val="000000" w:themeColor="text1"/>
      <w:spacing w:val="15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23692"/>
    <w:rPr>
      <w:rFonts w:ascii="Arial" w:eastAsiaTheme="minorEastAsia" w:hAnsi="Arial"/>
      <w:b/>
      <w:color w:val="000000" w:themeColor="text1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645252"/>
    <w:rPr>
      <w:i/>
      <w:iCs/>
      <w:color w:val="1F4E79" w:themeColor="accent1" w:themeShade="8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252"/>
    <w:rPr>
      <w:i/>
      <w:iCs/>
      <w:color w:val="1F4E79" w:themeColor="accent1" w:themeShade="80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645252"/>
    <w:rPr>
      <w:color w:val="1F4E79" w:themeColor="accent1" w:themeShade="80"/>
      <w:u w:val="single"/>
    </w:rPr>
  </w:style>
  <w:style w:type="character" w:styleId="Hipervnculovisitado">
    <w:name w:val="FollowedHyperlink"/>
    <w:basedOn w:val="Fuentedeprrafopredeter"/>
    <w:uiPriority w:val="99"/>
    <w:unhideWhenUsed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252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45252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45252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45252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5252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5252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52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5252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45252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45252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45252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45252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45252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45252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45252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45252"/>
    <w:rPr>
      <w:rFonts w:ascii="Consolas" w:hAnsi="Consolas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645252"/>
    <w:rPr>
      <w:color w:val="3B3838" w:themeColor="background2" w:themeShade="40"/>
    </w:rPr>
  </w:style>
  <w:style w:type="paragraph" w:styleId="Encabezado">
    <w:name w:val="header"/>
    <w:basedOn w:val="Normal"/>
    <w:link w:val="EncabezadoCar"/>
    <w:uiPriority w:val="99"/>
    <w:unhideWhenUsed/>
    <w:rsid w:val="006D3D74"/>
  </w:style>
  <w:style w:type="character" w:customStyle="1" w:styleId="EncabezadoCar">
    <w:name w:val="Encabezado Car"/>
    <w:basedOn w:val="Fuentedeprrafopredeter"/>
    <w:link w:val="Encabezado"/>
    <w:uiPriority w:val="99"/>
    <w:rsid w:val="006D3D74"/>
  </w:style>
  <w:style w:type="paragraph" w:styleId="Piedepgina">
    <w:name w:val="footer"/>
    <w:basedOn w:val="Normal"/>
    <w:link w:val="PiedepginaCar"/>
    <w:uiPriority w:val="99"/>
    <w:unhideWhenUsed/>
    <w:rsid w:val="006D3D74"/>
  </w:style>
  <w:style w:type="character" w:customStyle="1" w:styleId="PiedepginaCar">
    <w:name w:val="Pie de página Car"/>
    <w:basedOn w:val="Fuentedeprrafopredeter"/>
    <w:link w:val="Piedepgina"/>
    <w:uiPriority w:val="99"/>
    <w:rsid w:val="006D3D74"/>
  </w:style>
  <w:style w:type="paragraph" w:styleId="Prrafodelista">
    <w:name w:val="List Paragraph"/>
    <w:basedOn w:val="Normal"/>
    <w:uiPriority w:val="34"/>
    <w:unhideWhenUsed/>
    <w:qFormat/>
    <w:rsid w:val="00853A0D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74FB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504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citation-36">
    <w:name w:val="citation-36"/>
    <w:basedOn w:val="Fuentedeprrafopredeter"/>
    <w:rsid w:val="00E33647"/>
  </w:style>
  <w:style w:type="character" w:customStyle="1" w:styleId="citation-35">
    <w:name w:val="citation-35"/>
    <w:basedOn w:val="Fuentedeprrafopredeter"/>
    <w:rsid w:val="00E33647"/>
  </w:style>
  <w:style w:type="character" w:customStyle="1" w:styleId="citation-34">
    <w:name w:val="citation-34"/>
    <w:basedOn w:val="Fuentedeprrafopredeter"/>
    <w:rsid w:val="00E33647"/>
  </w:style>
  <w:style w:type="character" w:customStyle="1" w:styleId="citation-33">
    <w:name w:val="citation-33"/>
    <w:basedOn w:val="Fuentedeprrafopredeter"/>
    <w:rsid w:val="00E33647"/>
  </w:style>
  <w:style w:type="character" w:customStyle="1" w:styleId="citation-32">
    <w:name w:val="citation-32"/>
    <w:basedOn w:val="Fuentedeprrafopredeter"/>
    <w:rsid w:val="00E33647"/>
  </w:style>
  <w:style w:type="character" w:customStyle="1" w:styleId="citation-31">
    <w:name w:val="citation-31"/>
    <w:basedOn w:val="Fuentedeprrafopredeter"/>
    <w:rsid w:val="00E33647"/>
  </w:style>
  <w:style w:type="character" w:customStyle="1" w:styleId="citation-30">
    <w:name w:val="citation-30"/>
    <w:basedOn w:val="Fuentedeprrafopredeter"/>
    <w:rsid w:val="00E33647"/>
  </w:style>
  <w:style w:type="character" w:customStyle="1" w:styleId="citation-29">
    <w:name w:val="citation-29"/>
    <w:basedOn w:val="Fuentedeprrafopredeter"/>
    <w:rsid w:val="00E33647"/>
  </w:style>
  <w:style w:type="character" w:customStyle="1" w:styleId="citation-28">
    <w:name w:val="citation-28"/>
    <w:basedOn w:val="Fuentedeprrafopredeter"/>
    <w:rsid w:val="00E33647"/>
  </w:style>
  <w:style w:type="character" w:customStyle="1" w:styleId="citation-27">
    <w:name w:val="citation-27"/>
    <w:basedOn w:val="Fuentedeprrafopredeter"/>
    <w:rsid w:val="00E33647"/>
  </w:style>
  <w:style w:type="character" w:customStyle="1" w:styleId="citation-26">
    <w:name w:val="citation-26"/>
    <w:basedOn w:val="Fuentedeprrafopredeter"/>
    <w:rsid w:val="00E33647"/>
  </w:style>
  <w:style w:type="paragraph" w:styleId="Sinespaciado">
    <w:name w:val="No Spacing"/>
    <w:uiPriority w:val="1"/>
    <w:qFormat/>
    <w:rsid w:val="006B6442"/>
  </w:style>
  <w:style w:type="paragraph" w:styleId="TtuloTDC">
    <w:name w:val="TOC Heading"/>
    <w:basedOn w:val="Ttulo1"/>
    <w:next w:val="Normal"/>
    <w:uiPriority w:val="39"/>
    <w:unhideWhenUsed/>
    <w:qFormat/>
    <w:rsid w:val="009316AC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9316A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4E15"/>
    <w:pPr>
      <w:spacing w:after="100" w:line="259" w:lineRule="auto"/>
      <w:ind w:left="220"/>
    </w:pPr>
    <w:rPr>
      <w:rFonts w:eastAsiaTheme="minorEastAsia" w:cs="Times New Roman"/>
      <w:lang w:val="es-MX"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B74E15"/>
    <w:pPr>
      <w:spacing w:after="100" w:line="259" w:lineRule="auto"/>
      <w:ind w:left="440"/>
    </w:pPr>
    <w:rPr>
      <w:rFonts w:eastAsiaTheme="minorEastAsia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vscode-file://vscode-app/c:/Users/kevin/AppData/Local/Programs/Microsoft%20VS%20Code/c3a26841a8/resources/app/out/vs/code/electron-browser/workbench/workbench.html" TargetMode="External"/><Relationship Id="rId18" Type="http://schemas.openxmlformats.org/officeDocument/2006/relationships/hyperlink" Target="vscode-file://vscode-app/c:/Users/kevin/AppData/Local/Programs/Microsoft%20VS%20Code/c3a26841a8/resources/app/out/vs/code/electron-browser/workbench/workbench.htm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vscode-file://vscode-app/c:/Users/kevin/AppData/Local/Programs/Microsoft%20VS%20Code/c3a26841a8/resources/app/out/vs/code/electron-browser/workbench/workbench.html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vscode-file://vscode-app/c:/Users/kevin/AppData/Local/Programs/Microsoft%20VS%20Code/c3a26841a8/resources/app/out/vs/code/electron-browser/workbench/workbench.html" TargetMode="External"/><Relationship Id="rId20" Type="http://schemas.openxmlformats.org/officeDocument/2006/relationships/hyperlink" Target="vscode-file://vscode-app/c:/Users/kevin/AppData/Local/Programs/Microsoft%20VS%20Code/c3a26841a8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6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vscode-file://vscode-app/c:/Users/kevin/AppData/Local/Programs/Microsoft%20VS%20Code/c3a26841a8/resources/app/out/vs/code/electron-browser/workbench/workbench.html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vscode-file://vscode-app/c:/Users/kevin/AppData/Local/Programs/Microsoft%20VS%20Code/c3a26841a8/resources/app/out/vs/code/electron-browser/workbench/workbench.html" TargetMode="External"/><Relationship Id="rId22" Type="http://schemas.openxmlformats.org/officeDocument/2006/relationships/hyperlink" Target="vscode-file://vscode-app/c:/Users/kevin/AppData/Local/Programs/Microsoft%20VS%20Code/c3a26841a8/resources/app/out/vs/code/electron-browser/workbench/workbench.html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vin\AppData\Local\Microsoft\Office\16.0\DTS\es-MX%7b79B2FBC3-1660-49B3-B2D7-49A1C4F6050F%7d\%7bD830D4B8-C0CE-4086-9D2E-382D2AA2E6EE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7D82BB-3677-42D9-8BFC-71044881D9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{D830D4B8-C0CE-4086-9D2E-382D2AA2E6EE}tf02786999_win32</Template>
  <TotalTime>6</TotalTime>
  <Pages>5</Pages>
  <Words>667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rojas</dc:creator>
  <cp:keywords/>
  <dc:description/>
  <cp:lastModifiedBy>Kevin rojas</cp:lastModifiedBy>
  <cp:revision>2</cp:revision>
  <cp:lastPrinted>2026-02-03T04:19:00Z</cp:lastPrinted>
  <dcterms:created xsi:type="dcterms:W3CDTF">2026-03-01T18:34:00Z</dcterms:created>
  <dcterms:modified xsi:type="dcterms:W3CDTF">2026-03-01T18:34:00Z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